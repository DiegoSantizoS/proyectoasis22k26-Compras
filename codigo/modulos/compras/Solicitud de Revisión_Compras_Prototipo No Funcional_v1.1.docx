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4F815" w14:textId="77777777" w:rsidR="009A3204" w:rsidRPr="009A3204" w:rsidRDefault="009A3204" w:rsidP="00455493">
      <w:pPr>
        <w:spacing w:after="0"/>
        <w:jc w:val="center"/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</w:pPr>
      <w:r w:rsidRPr="009A3204"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  <w:t>SOLICITUD DE REVISIÓN DEL SOFTWARE</w:t>
      </w:r>
    </w:p>
    <w:p w14:paraId="1B6E0E08" w14:textId="77777777" w:rsidR="009A3204" w:rsidRPr="00C57038" w:rsidRDefault="009A3204" w:rsidP="00455493">
      <w:pPr>
        <w:spacing w:after="0"/>
        <w:jc w:val="center"/>
        <w:rPr>
          <w:rFonts w:cs="Times New Roman"/>
          <w:i/>
          <w:iCs/>
          <w:color w:val="808080" w:themeColor="background1" w:themeShade="80"/>
          <w:lang w:val="es-ES"/>
        </w:rPr>
      </w:pPr>
      <w:r w:rsidRPr="009A3204">
        <w:rPr>
          <w:rFonts w:cs="Times New Roman"/>
          <w:i/>
          <w:iCs/>
          <w:color w:val="808080" w:themeColor="background1" w:themeShade="80"/>
          <w:lang w:val="es-ES"/>
        </w:rPr>
        <w:t>Área de Pruebas</w:t>
      </w:r>
    </w:p>
    <w:p w14:paraId="681CF88F" w14:textId="77777777" w:rsidR="00455493" w:rsidRDefault="00455493" w:rsidP="00455493">
      <w:pPr>
        <w:spacing w:after="0"/>
        <w:jc w:val="center"/>
        <w:rPr>
          <w:rFonts w:cs="Times New Roman"/>
          <w:i/>
          <w:iCs/>
          <w:lang w:val="es-ES"/>
        </w:rPr>
      </w:pPr>
    </w:p>
    <w:p w14:paraId="3A7873DF" w14:textId="77777777" w:rsidR="00C57038" w:rsidRDefault="00455493" w:rsidP="001C46B2">
      <w:pPr>
        <w:spacing w:after="0"/>
        <w:rPr>
          <w:rFonts w:cs="Times New Roman"/>
          <w:sz w:val="22"/>
          <w:szCs w:val="20"/>
          <w:lang w:val="es-419"/>
        </w:rPr>
      </w:pPr>
      <w:r w:rsidRPr="001C46B2">
        <w:rPr>
          <w:rFonts w:cs="Times New Roman"/>
          <w:b/>
          <w:bCs/>
          <w:sz w:val="22"/>
          <w:szCs w:val="20"/>
          <w:lang w:val="es-ES"/>
        </w:rPr>
        <w:t>NOTA:</w:t>
      </w:r>
      <w:r w:rsidRPr="001C46B2">
        <w:rPr>
          <w:rFonts w:cs="Times New Roman"/>
          <w:sz w:val="22"/>
          <w:szCs w:val="20"/>
          <w:lang w:val="es-ES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El Área de Pruebas revisa exclusivamente </w:t>
      </w:r>
      <w:r w:rsidR="001C46B2" w:rsidRPr="001C46B2">
        <w:rPr>
          <w:rFonts w:cs="Times New Roman"/>
          <w:b/>
          <w:bCs/>
          <w:sz w:val="22"/>
          <w:szCs w:val="20"/>
          <w:lang w:val="es-419"/>
        </w:rPr>
        <w:t>UX/UI, código C# y arquitectura MVC</w:t>
      </w:r>
      <w:r w:rsidR="001C46B2" w:rsidRPr="001C46B2">
        <w:rPr>
          <w:rFonts w:cs="Times New Roman"/>
          <w:sz w:val="22"/>
          <w:szCs w:val="20"/>
          <w:lang w:val="es-419"/>
        </w:rPr>
        <w:t xml:space="preserve"> para la aprobación del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Pull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Request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(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PR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>).</w:t>
      </w:r>
      <w:r w:rsidR="00485837">
        <w:rPr>
          <w:rFonts w:cs="Times New Roman"/>
          <w:sz w:val="22"/>
          <w:szCs w:val="20"/>
          <w:lang w:val="es-419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La solicitud y documentación correspondiente deberá enviarse a: </w:t>
      </w:r>
      <w:hyperlink r:id="rId11" w:history="1">
        <w:r w:rsidR="001C46B2" w:rsidRPr="001C46B2">
          <w:rPr>
            <w:rStyle w:val="Hipervnculo"/>
            <w:rFonts w:cs="Times New Roman"/>
            <w:b/>
            <w:bCs/>
            <w:sz w:val="22"/>
            <w:szCs w:val="20"/>
            <w:lang w:val="es-419"/>
          </w:rPr>
          <w:t>terminus.pruebas2026@gmail.com</w:t>
        </w:r>
      </w:hyperlink>
    </w:p>
    <w:p w14:paraId="3A01F765" w14:textId="77777777" w:rsidR="00C57038" w:rsidRDefault="00C57038" w:rsidP="001C46B2">
      <w:pPr>
        <w:spacing w:after="0"/>
        <w:rPr>
          <w:rFonts w:cs="Times New Roman"/>
          <w:sz w:val="22"/>
          <w:szCs w:val="20"/>
          <w:lang w:val="es-419"/>
        </w:rPr>
      </w:pPr>
    </w:p>
    <w:p w14:paraId="787CBF2C" w14:textId="77777777" w:rsidR="001C46B2" w:rsidRDefault="7268B77F" w:rsidP="3B832510">
      <w:pPr>
        <w:pStyle w:val="Prrafodelista"/>
        <w:numPr>
          <w:ilvl w:val="0"/>
          <w:numId w:val="8"/>
        </w:numPr>
        <w:spacing w:after="0"/>
        <w:rPr>
          <w:rFonts w:cs="Times New Roman"/>
          <w:sz w:val="22"/>
          <w:lang w:val="es-419"/>
        </w:rPr>
      </w:pPr>
      <w:r w:rsidRPr="3B832510">
        <w:rPr>
          <w:rFonts w:cs="Times New Roman"/>
          <w:sz w:val="22"/>
          <w:lang w:val="es-419"/>
        </w:rPr>
        <w:t xml:space="preserve">Para dudas o información adicional, consultar el </w:t>
      </w:r>
      <w:r w:rsidR="149FDA42" w:rsidRPr="3B832510">
        <w:rPr>
          <w:rFonts w:cs="Times New Roman"/>
          <w:sz w:val="22"/>
          <w:lang w:val="es-419"/>
        </w:rPr>
        <w:t>TEAMS</w:t>
      </w:r>
      <w:r w:rsidRPr="3B832510">
        <w:rPr>
          <w:rFonts w:cs="Times New Roman"/>
          <w:sz w:val="22"/>
          <w:lang w:val="es-419"/>
        </w:rPr>
        <w:t xml:space="preserve"> del Área de Pruebas: </w:t>
      </w:r>
      <w:hyperlink r:id="rId12">
        <w:r w:rsidR="02B9A08F" w:rsidRPr="3B832510">
          <w:rPr>
            <w:rStyle w:val="Hipervnculo"/>
            <w:rFonts w:cs="Times New Roman"/>
            <w:sz w:val="22"/>
            <w:lang w:val="es-419"/>
          </w:rPr>
          <w:t>Link del Área Pruebas en TEAMS</w:t>
        </w:r>
      </w:hyperlink>
    </w:p>
    <w:p w14:paraId="64BEE0E3" w14:textId="77777777" w:rsidR="00485837" w:rsidRPr="009A3204" w:rsidRDefault="00485837" w:rsidP="009A3204">
      <w:pPr>
        <w:spacing w:after="0"/>
        <w:rPr>
          <w:rFonts w:cs="Times New Roman"/>
          <w:lang w:val="es-419"/>
        </w:rPr>
      </w:pPr>
    </w:p>
    <w:p w14:paraId="09C63F82" w14:textId="77777777" w:rsidR="001C46B2" w:rsidRPr="009A3204" w:rsidRDefault="009A3204" w:rsidP="001C46B2">
      <w:pPr>
        <w:spacing w:after="0"/>
        <w:jc w:val="center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 w:rsidRPr="009A3204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Datos de la Solicitud</w:t>
      </w:r>
    </w:p>
    <w:p w14:paraId="157F05F1" w14:textId="77777777" w:rsidR="009A3204" w:rsidRP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419"/>
        </w:rPr>
        <w:t> </w:t>
      </w:r>
    </w:p>
    <w:tbl>
      <w:tblPr>
        <w:tblW w:w="91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323"/>
      </w:tblGrid>
      <w:tr w:rsidR="00485837" w:rsidRPr="009A3204" w14:paraId="090C0449" w14:textId="77777777" w:rsidTr="00485837">
        <w:trPr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4513AC5E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EC8665F" w14:textId="56F5979A" w:rsidR="009A3204" w:rsidRPr="009A3204" w:rsidRDefault="009F63FD" w:rsidP="009A3204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1</w:t>
            </w:r>
            <w:r w:rsidR="00FD6545">
              <w:rPr>
                <w:rFonts w:cs="Times New Roman"/>
                <w:lang w:val="es-419"/>
              </w:rPr>
              <w:t>8</w:t>
            </w:r>
            <w:r>
              <w:rPr>
                <w:rFonts w:cs="Times New Roman"/>
                <w:lang w:val="es-419"/>
              </w:rPr>
              <w:t>/10/2026</w:t>
            </w:r>
          </w:p>
        </w:tc>
      </w:tr>
      <w:tr w:rsidR="00485837" w:rsidRPr="009A3204" w14:paraId="2A682A93" w14:textId="77777777" w:rsidTr="00485837">
        <w:trPr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2D0D19B8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Hora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AA08055" w14:textId="21EDAFB9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lang w:val="es-419"/>
              </w:rPr>
              <w:t> </w:t>
            </w:r>
            <w:r w:rsidR="00907297">
              <w:rPr>
                <w:rFonts w:cs="Times New Roman"/>
                <w:lang w:val="es-419"/>
              </w:rPr>
              <w:t>21:00</w:t>
            </w:r>
          </w:p>
        </w:tc>
      </w:tr>
      <w:tr w:rsidR="00485837" w:rsidRPr="009A3204" w14:paraId="3F9C7314" w14:textId="77777777" w:rsidTr="00485837">
        <w:trPr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936203E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Solicitante: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2C7FD85F" w14:textId="79F56DFC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lang w:val="es-419"/>
              </w:rPr>
              <w:t> </w:t>
            </w:r>
            <w:r w:rsidR="009F63FD">
              <w:rPr>
                <w:rFonts w:cs="Times New Roman"/>
                <w:lang w:val="es-419"/>
              </w:rPr>
              <w:t>Diego Fernando Santizo Samayoa</w:t>
            </w:r>
          </w:p>
        </w:tc>
      </w:tr>
      <w:tr w:rsidR="00485837" w:rsidRPr="009A3204" w14:paraId="3F1E49A0" w14:textId="77777777" w:rsidTr="00485837">
        <w:trPr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6FF79370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Módulo/Componente</w:t>
            </w:r>
            <w:r w:rsidR="009A3204"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07E03357" w14:textId="77777777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r w:rsidRPr="00054B02">
              <w:rPr>
                <w:szCs w:val="28"/>
              </w:rPr>
              <w:t>Compras y Cuentas por Pagar</w:t>
            </w:r>
          </w:p>
        </w:tc>
      </w:tr>
      <w:tr w:rsidR="00485837" w:rsidRPr="009A3204" w14:paraId="44532704" w14:textId="77777777" w:rsidTr="00485837">
        <w:trPr>
          <w:trHeight w:val="513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07FB61BC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Formulario(s) a Revisar: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51E11E45" w14:textId="77777777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proofErr w:type="spellStart"/>
            <w:r>
              <w:rPr>
                <w:sz w:val="20"/>
              </w:rPr>
              <w:t>MDICompras</w:t>
            </w:r>
            <w:proofErr w:type="spellEnd"/>
            <w:r>
              <w:rPr>
                <w:sz w:val="20"/>
              </w:rPr>
              <w:t xml:space="preserve"> y formularios 6001–6011 de los subprocesos y mantenimientos del módulo.</w:t>
            </w:r>
          </w:p>
        </w:tc>
      </w:tr>
      <w:tr w:rsidR="00485837" w:rsidRPr="009A3204" w14:paraId="1C0149BB" w14:textId="77777777" w:rsidTr="00485837">
        <w:trPr>
          <w:trHeight w:val="39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450C982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Tema a Revisar: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0F35BF87" w14:textId="4BD5C12D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 w:val="20"/>
              </w:rPr>
              <w:t>Prototipo no funcional V1.</w:t>
            </w:r>
            <w:r w:rsidR="00907297">
              <w:rPr>
                <w:sz w:val="20"/>
              </w:rPr>
              <w:t>1</w:t>
            </w:r>
            <w:r>
              <w:rPr>
                <w:sz w:val="20"/>
              </w:rPr>
              <w:t>: UX/UI, C#</w:t>
            </w:r>
            <w:r w:rsidR="00907297">
              <w:rPr>
                <w:sz w:val="20"/>
              </w:rPr>
              <w:t>, MVC y compilar_compras.bat</w:t>
            </w:r>
          </w:p>
        </w:tc>
      </w:tr>
      <w:tr w:rsidR="00485837" w:rsidRPr="009A3204" w14:paraId="7F82262E" w14:textId="77777777" w:rsidTr="00485837">
        <w:trPr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8763A6F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AACBAAB" w14:textId="77777777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proofErr w:type="spellStart"/>
            <w:r>
              <w:rPr>
                <w:sz w:val="20"/>
              </w:rPr>
              <w:t>DiegoSantizoS</w:t>
            </w:r>
            <w:proofErr w:type="spellEnd"/>
            <w:r>
              <w:rPr>
                <w:sz w:val="20"/>
              </w:rPr>
              <w:t>/proyectoasis22k26-Compras</w:t>
            </w:r>
          </w:p>
        </w:tc>
      </w:tr>
      <w:tr w:rsidR="00485837" w:rsidRPr="009A3204" w14:paraId="53274E5F" w14:textId="77777777" w:rsidTr="00485837">
        <w:trPr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3EFFC0C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Branch: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749354C0" w14:textId="3663BDF6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 w:val="20"/>
              </w:rPr>
              <w:t>prototipoNoFuncionalv1.</w:t>
            </w:r>
            <w:r w:rsidR="00907297">
              <w:rPr>
                <w:sz w:val="20"/>
              </w:rPr>
              <w:t>1</w:t>
            </w:r>
            <w:r>
              <w:rPr>
                <w:sz w:val="20"/>
              </w:rPr>
              <w:t>_</w:t>
            </w:r>
            <w:r w:rsidRPr="00F34588">
              <w:rPr>
                <w:sz w:val="20"/>
                <w:u w:val="single"/>
              </w:rPr>
              <w:t>compras</w:t>
            </w:r>
            <w:r>
              <w:rPr>
                <w:sz w:val="20"/>
              </w:rPr>
              <w:t>_0901-22-15950</w:t>
            </w:r>
          </w:p>
        </w:tc>
      </w:tr>
      <w:tr w:rsidR="00485837" w:rsidRPr="009A3204" w14:paraId="2AF79D1D" w14:textId="77777777" w:rsidTr="00485837">
        <w:trPr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25F67FD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Nombre del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7C92E8BD" w14:textId="331EB15B" w:rsidR="009A3204" w:rsidRPr="00F34588" w:rsidRDefault="009A3204" w:rsidP="00F34588">
            <w:pPr>
              <w:rPr>
                <w:rFonts w:cs="Times New Roman"/>
                <w:b/>
                <w:bCs/>
                <w:lang w:val="es-GT"/>
              </w:rPr>
            </w:pPr>
            <w:r w:rsidRPr="00F34588">
              <w:rPr>
                <w:rFonts w:cs="Times New Roman"/>
                <w:sz w:val="20"/>
                <w:szCs w:val="18"/>
                <w:lang w:val="es-419"/>
              </w:rPr>
              <w:t> </w:t>
            </w:r>
            <w:r w:rsidR="00F34588" w:rsidRPr="00F34588">
              <w:rPr>
                <w:rFonts w:cs="Times New Roman"/>
                <w:sz w:val="20"/>
                <w:szCs w:val="18"/>
                <w:lang w:val="es-GT"/>
              </w:rPr>
              <w:t>[DLL-Compras] Prototipo No Funcional V1.</w:t>
            </w:r>
            <w:r w:rsidR="00907297">
              <w:rPr>
                <w:rFonts w:cs="Times New Roman"/>
                <w:sz w:val="20"/>
                <w:szCs w:val="18"/>
                <w:lang w:val="es-GT"/>
              </w:rPr>
              <w:t>1</w:t>
            </w:r>
          </w:p>
        </w:tc>
      </w:tr>
      <w:tr w:rsidR="00485837" w:rsidRPr="009A3204" w14:paraId="6F5EB9E3" w14:textId="77777777" w:rsidTr="00485837">
        <w:trPr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8531E26" w14:textId="77777777" w:rsidR="009A3204" w:rsidRPr="00054B02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N</w:t>
            </w:r>
            <w:r w:rsidR="00485837"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ú</w:t>
            </w: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mero de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054B02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27B895FC" w14:textId="08555285" w:rsidR="009A3204" w:rsidRPr="00054B02" w:rsidRDefault="00054B02" w:rsidP="009A3204">
            <w:pPr>
              <w:spacing w:after="0"/>
              <w:rPr>
                <w:rFonts w:cs="Times New Roman"/>
                <w:lang w:val="es-419"/>
              </w:rPr>
            </w:pPr>
            <w:r w:rsidRPr="00054B02">
              <w:rPr>
                <w:rFonts w:cs="Times New Roman"/>
              </w:rPr>
              <w:t>82</w:t>
            </w:r>
          </w:p>
        </w:tc>
      </w:tr>
      <w:tr w:rsidR="00485837" w:rsidRPr="009A3204" w14:paraId="51803F1C" w14:textId="77777777" w:rsidTr="00485837">
        <w:trPr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200E356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Link de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5C234E50" w14:textId="77777777" w:rsidR="009A3204" w:rsidRPr="009A3204" w:rsidRDefault="009A3204" w:rsidP="009A3204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 w:val="20"/>
              </w:rPr>
              <w:t>https://github.com/DiegoSantizoS/proyectoasis22k26-Compras</w:t>
            </w:r>
          </w:p>
        </w:tc>
      </w:tr>
      <w:tr w:rsidR="00485837" w:rsidRPr="009A3204" w14:paraId="0897B563" w14:textId="77777777" w:rsidTr="00485837">
        <w:trPr>
          <w:trHeight w:val="252"/>
        </w:trPr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4001EC2A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Correo Electrónico</w:t>
            </w:r>
            <w:r w:rsidR="00485837"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UMG</w:t>
            </w: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24CDDCAE" w14:textId="75700314" w:rsidR="009A3204" w:rsidRPr="00F04A85" w:rsidRDefault="009A3204" w:rsidP="009A3204">
            <w:pPr>
              <w:spacing w:after="0"/>
              <w:rPr>
                <w:rFonts w:cs="Times New Roman"/>
                <w:u w:val="single"/>
                <w:lang w:val="es-419"/>
              </w:rPr>
            </w:pPr>
            <w:r w:rsidRPr="009A3204">
              <w:rPr>
                <w:rFonts w:cs="Times New Roman"/>
                <w:lang w:val="es-419"/>
              </w:rPr>
              <w:t> </w:t>
            </w:r>
            <w:r w:rsidR="00F04A85">
              <w:rPr>
                <w:rFonts w:cs="Times New Roman"/>
                <w:lang w:val="es-419"/>
              </w:rPr>
              <w:t>dsantizos6@miumg.edu.gt</w:t>
            </w:r>
          </w:p>
        </w:tc>
      </w:tr>
    </w:tbl>
    <w:p w14:paraId="3F1656F4" w14:textId="77777777" w:rsid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419"/>
        </w:rPr>
        <w:t>  </w:t>
      </w:r>
    </w:p>
    <w:p w14:paraId="5712AD20" w14:textId="77777777" w:rsidR="00E27613" w:rsidRDefault="00E27613" w:rsidP="009A3204">
      <w:pPr>
        <w:spacing w:after="0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</w:p>
    <w:p w14:paraId="02888057" w14:textId="77777777" w:rsidR="009A3204" w:rsidRPr="009A3204" w:rsidRDefault="009A3204" w:rsidP="009A3204">
      <w:pPr>
        <w:spacing w:after="0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proofErr w:type="spellStart"/>
      <w:r w:rsidRPr="009A3204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Versionamiento</w:t>
      </w:r>
      <w:proofErr w:type="spellEnd"/>
      <w:r w:rsidRPr="009A3204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 xml:space="preserve"> de Componentes</w:t>
      </w:r>
      <w:r w:rsidR="00422560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/Módulos</w:t>
      </w:r>
      <w:r w:rsidRPr="009A3204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 </w:t>
      </w:r>
    </w:p>
    <w:p w14:paraId="49B049AB" w14:textId="77777777" w:rsidR="009A3204" w:rsidRP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ES"/>
        </w:rPr>
        <w:t>Se debe llenar las casillas vacías con la versión de los componentes que se están utilizando.</w:t>
      </w:r>
      <w:r w:rsidRPr="009A3204">
        <w:rPr>
          <w:rFonts w:cs="Times New Roman"/>
          <w:lang w:val="es-419"/>
        </w:rPr>
        <w:t> </w:t>
      </w:r>
    </w:p>
    <w:p w14:paraId="0B070A94" w14:textId="77777777" w:rsidR="009A3204" w:rsidRP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419"/>
        </w:rPr>
        <w:t> </w:t>
      </w:r>
    </w:p>
    <w:tbl>
      <w:tblPr>
        <w:tblW w:w="885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1"/>
        <w:gridCol w:w="4109"/>
      </w:tblGrid>
      <w:tr w:rsidR="009A3204" w:rsidRPr="009A3204" w14:paraId="6EE7F244" w14:textId="77777777" w:rsidTr="00422560">
        <w:trPr>
          <w:trHeight w:val="396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282D9800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Nombre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782CEF5E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Versión</w:t>
            </w:r>
          </w:p>
        </w:tc>
      </w:tr>
      <w:tr w:rsidR="009A3204" w:rsidRPr="009A3204" w14:paraId="213A1624" w14:textId="77777777" w:rsidTr="00422560">
        <w:trPr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53460420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Visible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Analyst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40192F58" w14:textId="1CA7BB4A" w:rsidR="009A3204" w:rsidRPr="009A3204" w:rsidRDefault="009A3204" w:rsidP="009A3204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9F63FD"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A3204" w14:paraId="2FE6A199" w14:textId="77777777" w:rsidTr="00422560">
        <w:trPr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4C702E61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Visual Studio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06B02E23" w14:textId="77777777" w:rsidR="009A3204" w:rsidRPr="009A3204" w:rsidRDefault="009A3204" w:rsidP="009A3204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 xml:space="preserve">Visual Studio </w:t>
            </w:r>
            <w:proofErr w:type="spellStart"/>
            <w:r>
              <w:rPr>
                <w:sz w:val="20"/>
              </w:rPr>
              <w:t>Community</w:t>
            </w:r>
            <w:proofErr w:type="spellEnd"/>
            <w:r>
              <w:rPr>
                <w:sz w:val="20"/>
              </w:rPr>
              <w:t xml:space="preserve"> 2022</w:t>
            </w:r>
          </w:p>
        </w:tc>
      </w:tr>
      <w:tr w:rsidR="009A3204" w:rsidRPr="009A3204" w14:paraId="433C3AB7" w14:textId="77777777" w:rsidTr="00422560">
        <w:trPr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3DD23CDB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Lenguaje de Programación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457561F8" w14:textId="77777777" w:rsidR="009A3204" w:rsidRPr="009A3204" w:rsidRDefault="009A3204" w:rsidP="009A3204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>C# / .NET Framework 4.8</w:t>
            </w:r>
          </w:p>
        </w:tc>
      </w:tr>
      <w:tr w:rsidR="009A3204" w:rsidRPr="009A3204" w14:paraId="60543796" w14:textId="77777777" w:rsidTr="00422560">
        <w:trPr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78A54D3A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MySQL ODBC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7890A699" w14:textId="7EFC78B6" w:rsidR="009A3204" w:rsidRPr="009A3204" w:rsidRDefault="009A3204" w:rsidP="009A3204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9F63FD"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A3204" w14:paraId="6EC74D0F" w14:textId="77777777" w:rsidTr="00422560">
        <w:trPr>
          <w:trHeight w:val="435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19E56703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Git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Bash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10AD98B0" w14:textId="2D8E2176" w:rsidR="009A3204" w:rsidRPr="009A3204" w:rsidRDefault="009A3204" w:rsidP="009A3204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9F63FD" w:rsidRPr="009F63FD">
              <w:rPr>
                <w:rFonts w:cs="Times New Roman"/>
                <w:sz w:val="22"/>
                <w:szCs w:val="20"/>
                <w:lang w:val="es-419"/>
              </w:rPr>
              <w:t>2.52.</w:t>
            </w:r>
            <w:proofErr w:type="gramStart"/>
            <w:r w:rsidR="009F63FD" w:rsidRPr="009F63FD">
              <w:rPr>
                <w:rFonts w:cs="Times New Roman"/>
                <w:sz w:val="22"/>
                <w:szCs w:val="20"/>
                <w:lang w:val="es-419"/>
              </w:rPr>
              <w:t>0.windows</w:t>
            </w:r>
            <w:proofErr w:type="gramEnd"/>
            <w:r w:rsidR="009F63FD" w:rsidRPr="009F63FD">
              <w:rPr>
                <w:rFonts w:cs="Times New Roman"/>
                <w:sz w:val="22"/>
                <w:szCs w:val="20"/>
                <w:lang w:val="es-419"/>
              </w:rPr>
              <w:t>.1</w:t>
            </w:r>
          </w:p>
        </w:tc>
      </w:tr>
      <w:tr w:rsidR="009A3204" w:rsidRPr="00BD0674" w14:paraId="1BE96935" w14:textId="77777777" w:rsidTr="00422560">
        <w:trPr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6EE43055" w14:textId="77777777" w:rsidR="009A3204" w:rsidRPr="00422560" w:rsidRDefault="00422560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n-US"/>
              </w:rPr>
            </w:pPr>
            <w:r w:rsidRPr="00422560">
              <w:rPr>
                <w:rFonts w:cs="Times New Roman"/>
                <w:sz w:val="22"/>
                <w:szCs w:val="20"/>
                <w:lang w:val="en-US"/>
              </w:rPr>
              <w:t>Microsoft RDLC Report Designer y</w:t>
            </w:r>
            <w:r>
              <w:rPr>
                <w:rFonts w:cs="Times New Roman"/>
                <w:sz w:val="22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0"/>
                <w:lang w:val="en-US"/>
              </w:rPr>
              <w:t>ReportViewer</w:t>
            </w:r>
            <w:proofErr w:type="spellEnd"/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431F1EB2" w14:textId="3722537E" w:rsidR="009A3204" w:rsidRPr="00422560" w:rsidRDefault="009F63FD" w:rsidP="009A3204">
            <w:pPr>
              <w:spacing w:after="0"/>
              <w:rPr>
                <w:rFonts w:cs="Times New Roman"/>
                <w:sz w:val="22"/>
                <w:szCs w:val="20"/>
                <w:lang w:val="en-US"/>
              </w:rPr>
            </w:pPr>
            <w:r>
              <w:rPr>
                <w:rFonts w:cs="Times New Roman"/>
                <w:sz w:val="22"/>
                <w:szCs w:val="20"/>
                <w:lang w:val="en-US"/>
              </w:rPr>
              <w:t>N/A</w:t>
            </w:r>
          </w:p>
        </w:tc>
      </w:tr>
      <w:tr w:rsidR="009A3204" w:rsidRPr="009A3204" w14:paraId="27B65933" w14:textId="77777777" w:rsidTr="00422560">
        <w:trPr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6475E839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HTML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Help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 Workshop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1A5AC7F9" w14:textId="3A926ABE" w:rsidR="009A3204" w:rsidRPr="009A3204" w:rsidRDefault="009F63FD" w:rsidP="009A3204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n-US"/>
              </w:rPr>
              <w:t>N/A</w:t>
            </w:r>
          </w:p>
        </w:tc>
      </w:tr>
      <w:tr w:rsidR="00422560" w:rsidRPr="009A3204" w14:paraId="113B6A0D" w14:textId="77777777" w:rsidTr="00422560">
        <w:trPr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</w:tcPr>
          <w:p w14:paraId="1988C6C8" w14:textId="77777777" w:rsidR="00422560" w:rsidRPr="00422560" w:rsidRDefault="00422560" w:rsidP="00422560">
            <w:pPr>
              <w:spacing w:line="240" w:lineRule="auto"/>
              <w:jc w:val="left"/>
              <w:rPr>
                <w:color w:val="000000"/>
                <w:lang w:val="es-419"/>
              </w:rPr>
            </w:pPr>
            <w:proofErr w:type="spellStart"/>
            <w:r>
              <w:rPr>
                <w:color w:val="000000"/>
              </w:rPr>
              <w:t>Blazor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WebApp</w:t>
            </w:r>
            <w:proofErr w:type="spellEnd"/>
            <w:r>
              <w:rPr>
                <w:color w:val="000000"/>
              </w:rPr>
              <w:t xml:space="preserve"> / Server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</w:tcPr>
          <w:p w14:paraId="2F3EA48C" w14:textId="0250CE57" w:rsidR="00422560" w:rsidRPr="009A3204" w:rsidRDefault="009F63FD" w:rsidP="009A3204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n-US"/>
              </w:rPr>
              <w:t>N/A</w:t>
            </w:r>
          </w:p>
        </w:tc>
      </w:tr>
    </w:tbl>
    <w:p w14:paraId="2F602A5F" w14:textId="77777777" w:rsid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419"/>
        </w:rPr>
        <w:t> </w:t>
      </w:r>
    </w:p>
    <w:p w14:paraId="17465A74" w14:textId="77777777" w:rsidR="00C57038" w:rsidRPr="009A3204" w:rsidRDefault="00C57038" w:rsidP="009A3204">
      <w:pPr>
        <w:spacing w:after="0"/>
        <w:rPr>
          <w:rFonts w:cs="Times New Roman"/>
          <w:lang w:val="es-419"/>
        </w:rPr>
      </w:pPr>
    </w:p>
    <w:p w14:paraId="0108C2C0" w14:textId="77777777" w:rsidR="00455493" w:rsidRPr="00455493" w:rsidRDefault="00455493" w:rsidP="00455493">
      <w:pPr>
        <w:spacing w:after="0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 w:rsidRPr="00455493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Material de Revisión </w:t>
      </w:r>
    </w:p>
    <w:p w14:paraId="4823F27A" w14:textId="77777777" w:rsidR="00455493" w:rsidRPr="00455493" w:rsidRDefault="00455493" w:rsidP="00455493">
      <w:pPr>
        <w:spacing w:after="0"/>
        <w:rPr>
          <w:rFonts w:cs="Times New Roman"/>
          <w:lang w:val="es-419"/>
        </w:rPr>
      </w:pPr>
      <w:r w:rsidRPr="00455493">
        <w:rPr>
          <w:rFonts w:cs="Times New Roman"/>
          <w:lang w:val="es-ES"/>
        </w:rPr>
        <w:t>Debe</w:t>
      </w:r>
      <w:r w:rsidR="00C57038">
        <w:rPr>
          <w:rFonts w:cs="Times New Roman"/>
          <w:lang w:val="es-ES"/>
        </w:rPr>
        <w:t>n</w:t>
      </w:r>
      <w:r w:rsidRPr="00455493">
        <w:rPr>
          <w:rFonts w:cs="Times New Roman"/>
          <w:lang w:val="es-ES"/>
        </w:rPr>
        <w:t xml:space="preserve"> de incluir:</w:t>
      </w:r>
      <w:r w:rsidRPr="00455493">
        <w:rPr>
          <w:rFonts w:cs="Times New Roman"/>
          <w:lang w:val="es-419"/>
        </w:rPr>
        <w:t> </w:t>
      </w:r>
    </w:p>
    <w:p w14:paraId="50263FF8" w14:textId="4CC2EFD2" w:rsidR="00C57038" w:rsidRDefault="00455493" w:rsidP="009F63FD">
      <w:pPr>
        <w:keepNext/>
        <w:numPr>
          <w:ilvl w:val="0"/>
          <w:numId w:val="3"/>
        </w:numPr>
        <w:spacing w:after="0"/>
        <w:rPr>
          <w:rFonts w:cs="Times New Roman"/>
          <w:lang w:val="es-419"/>
        </w:rPr>
      </w:pPr>
      <w:r w:rsidRPr="00455493">
        <w:rPr>
          <w:rFonts w:cs="Times New Roman"/>
          <w:lang w:val="es-ES"/>
        </w:rPr>
        <w:t>Captura de Diagramas (Contexto, cero, hijos, adjuntar link de la carpeta donde se encuentran)</w:t>
      </w:r>
      <w:r w:rsidRPr="00455493">
        <w:rPr>
          <w:rFonts w:cs="Times New Roman"/>
          <w:lang w:val="es-419"/>
        </w:rPr>
        <w:t> </w:t>
      </w:r>
    </w:p>
    <w:p w14:paraId="29F79C18" w14:textId="1BD22121" w:rsidR="009F63FD" w:rsidRPr="009F63FD" w:rsidRDefault="00000000" w:rsidP="009F63FD">
      <w:pPr>
        <w:keepNext/>
        <w:spacing w:after="0"/>
        <w:ind w:left="720"/>
        <w:rPr>
          <w:rFonts w:cs="Times New Roman"/>
          <w:lang w:val="es-419"/>
        </w:rPr>
      </w:pPr>
      <w:hyperlink r:id="rId13" w:history="1">
        <w:r w:rsidR="009F63FD" w:rsidRPr="00687213">
          <w:rPr>
            <w:rStyle w:val="Hipervnculo"/>
            <w:rFonts w:cs="Times New Roman"/>
            <w:lang w:val="es-419"/>
          </w:rPr>
          <w:t>https://lucid.app/lucidchart/4c15aa15-d0ce-4658-b4a6-733679a023c9/edit?invitationId=inv_54337668-9ff7-486b-83fc-6cd35ac87467&amp;page=7NOCDFfppf7p#</w:t>
        </w:r>
      </w:hyperlink>
      <w:r w:rsidR="009F63FD">
        <w:rPr>
          <w:noProof/>
        </w:rPr>
        <w:drawing>
          <wp:inline distT="0" distB="0" distL="0" distR="0" wp14:anchorId="21CE2F0F" wp14:editId="1709DA72">
            <wp:extent cx="5791835" cy="3131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63FD" w:rsidRPr="009F63FD">
        <w:rPr>
          <w:rFonts w:eastAsia="Times New Roman" w:cs="Times New Roman"/>
          <w:szCs w:val="24"/>
          <w:lang w:val="es-GT" w:eastAsia="es-GT"/>
        </w:rPr>
        <w:t xml:space="preserve"> </w:t>
      </w:r>
      <w:r w:rsidR="009F63FD" w:rsidRPr="009F63FD">
        <w:rPr>
          <w:noProof/>
          <w:lang w:val="es-GT"/>
        </w:rPr>
        <w:drawing>
          <wp:inline distT="0" distB="0" distL="0" distR="0" wp14:anchorId="76FED9D4" wp14:editId="67727299">
            <wp:extent cx="5791835" cy="3492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88A3" w14:textId="1B2C04C9" w:rsidR="009F63FD" w:rsidRPr="009F63FD" w:rsidRDefault="009F63FD" w:rsidP="009F63FD">
      <w:pPr>
        <w:keepNext/>
        <w:spacing w:after="0"/>
        <w:ind w:left="720"/>
        <w:rPr>
          <w:rFonts w:cs="Times New Roman"/>
          <w:lang w:val="es-419"/>
        </w:rPr>
      </w:pPr>
    </w:p>
    <w:p w14:paraId="6670F5EB" w14:textId="213D9A02" w:rsidR="00455493" w:rsidRPr="00455493" w:rsidRDefault="00455493" w:rsidP="00455493">
      <w:pPr>
        <w:keepNext/>
        <w:numPr>
          <w:ilvl w:val="0"/>
          <w:numId w:val="4"/>
        </w:numPr>
        <w:spacing w:after="0"/>
        <w:rPr>
          <w:rFonts w:cs="Times New Roman"/>
          <w:lang w:val="es-419"/>
        </w:rPr>
      </w:pPr>
      <w:r w:rsidRPr="00455493">
        <w:rPr>
          <w:rFonts w:cs="Times New Roman"/>
          <w:lang w:val="es-ES"/>
        </w:rPr>
        <w:t>Capturas de conexión a BD</w:t>
      </w:r>
      <w:r w:rsidR="001C46B2">
        <w:rPr>
          <w:rFonts w:cs="Times New Roman"/>
          <w:lang w:val="es-ES"/>
        </w:rPr>
        <w:t xml:space="preserve"> </w:t>
      </w:r>
    </w:p>
    <w:p w14:paraId="169716A2" w14:textId="55C01DA8" w:rsidR="00C57038" w:rsidRDefault="009F63FD" w:rsidP="009F63FD">
      <w:pPr>
        <w:spacing w:after="100" w:line="240" w:lineRule="auto"/>
        <w:ind w:left="708"/>
        <w:rPr>
          <w:rFonts w:cs="Times New Roman"/>
          <w:sz w:val="22"/>
          <w:szCs w:val="20"/>
          <w:lang w:val="es-419"/>
        </w:rPr>
      </w:pPr>
      <w:r>
        <w:rPr>
          <w:rFonts w:cs="Times New Roman"/>
          <w:sz w:val="22"/>
          <w:szCs w:val="20"/>
          <w:lang w:val="es-419"/>
        </w:rPr>
        <w:t>N/A</w:t>
      </w:r>
    </w:p>
    <w:p w14:paraId="3D4C0BA9" w14:textId="77777777" w:rsidR="00455493" w:rsidRPr="00455493" w:rsidRDefault="00455493" w:rsidP="00455493">
      <w:pPr>
        <w:keepNext/>
        <w:numPr>
          <w:ilvl w:val="0"/>
          <w:numId w:val="5"/>
        </w:numPr>
        <w:spacing w:after="0"/>
        <w:rPr>
          <w:rFonts w:cs="Times New Roman"/>
          <w:lang w:val="es-419"/>
        </w:rPr>
      </w:pPr>
      <w:r w:rsidRPr="00455493">
        <w:rPr>
          <w:rFonts w:cs="Times New Roman"/>
          <w:lang w:val="es-ES"/>
        </w:rPr>
        <w:lastRenderedPageBreak/>
        <w:t>Captura de repositorio (repositorio donde se ubica)</w:t>
      </w:r>
      <w:r w:rsidRPr="00455493">
        <w:rPr>
          <w:rFonts w:cs="Times New Roman"/>
          <w:lang w:val="es-419"/>
        </w:rPr>
        <w:t> </w:t>
      </w:r>
    </w:p>
    <w:p w14:paraId="14AC0F2C" w14:textId="77777777" w:rsidR="00402C1F" w:rsidRDefault="00402C1F" w:rsidP="00402C1F">
      <w:pPr>
        <w:keepNext/>
        <w:spacing w:after="0"/>
        <w:ind w:left="720"/>
        <w:rPr>
          <w:color w:val="000000"/>
          <w:sz w:val="22"/>
        </w:rPr>
      </w:pPr>
      <w:r w:rsidRPr="00402C1F">
        <w:rPr>
          <w:noProof/>
          <w:color w:val="000000"/>
          <w:sz w:val="22"/>
        </w:rPr>
        <w:drawing>
          <wp:inline distT="0" distB="0" distL="0" distR="0" wp14:anchorId="5E2AFAE1" wp14:editId="31E77BDB">
            <wp:extent cx="5791835" cy="31902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C1F">
        <w:rPr>
          <w:color w:val="000000"/>
          <w:sz w:val="22"/>
        </w:rPr>
        <w:t xml:space="preserve"> </w:t>
      </w:r>
      <w:r w:rsidRPr="00402C1F">
        <w:rPr>
          <w:noProof/>
          <w:color w:val="000000"/>
          <w:sz w:val="22"/>
        </w:rPr>
        <w:drawing>
          <wp:inline distT="0" distB="0" distL="0" distR="0" wp14:anchorId="5BBD76D6" wp14:editId="0E84C610">
            <wp:extent cx="5791835" cy="35064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C1F">
        <w:rPr>
          <w:color w:val="000000"/>
          <w:sz w:val="22"/>
        </w:rPr>
        <w:t xml:space="preserve"> </w:t>
      </w:r>
    </w:p>
    <w:p w14:paraId="438FC4F8" w14:textId="77777777" w:rsidR="00402C1F" w:rsidRDefault="00402C1F" w:rsidP="00402C1F">
      <w:pPr>
        <w:keepNext/>
        <w:spacing w:after="0"/>
        <w:ind w:left="720"/>
        <w:rPr>
          <w:color w:val="000000"/>
          <w:sz w:val="22"/>
        </w:rPr>
      </w:pPr>
    </w:p>
    <w:p w14:paraId="5659A6DD" w14:textId="77777777" w:rsidR="00402C1F" w:rsidRDefault="00402C1F" w:rsidP="00402C1F">
      <w:pPr>
        <w:keepNext/>
        <w:spacing w:after="0"/>
        <w:ind w:left="720"/>
        <w:rPr>
          <w:color w:val="000000"/>
          <w:sz w:val="22"/>
        </w:rPr>
      </w:pPr>
    </w:p>
    <w:p w14:paraId="249FBEA0" w14:textId="77777777" w:rsidR="00402C1F" w:rsidRDefault="00402C1F" w:rsidP="00402C1F">
      <w:pPr>
        <w:keepNext/>
        <w:spacing w:after="0"/>
        <w:ind w:left="720"/>
        <w:rPr>
          <w:color w:val="000000"/>
          <w:sz w:val="22"/>
        </w:rPr>
      </w:pPr>
    </w:p>
    <w:p w14:paraId="1A73429F" w14:textId="48634D78" w:rsidR="01B2CDC5" w:rsidRDefault="01B2CDC5" w:rsidP="00402C1F">
      <w:pPr>
        <w:keepNext/>
        <w:spacing w:after="0"/>
        <w:ind w:left="720"/>
        <w:rPr>
          <w:rFonts w:cs="Times New Roman"/>
          <w:lang w:val="es-419"/>
        </w:rPr>
      </w:pPr>
      <w:r w:rsidRPr="6907AC77">
        <w:rPr>
          <w:rFonts w:cs="Times New Roman"/>
          <w:lang w:val="es-ES"/>
        </w:rPr>
        <w:lastRenderedPageBreak/>
        <w:t xml:space="preserve">Captura de temas de revisión (captura de los </w:t>
      </w:r>
      <w:proofErr w:type="spellStart"/>
      <w:r w:rsidRPr="6907AC77">
        <w:rPr>
          <w:rFonts w:cs="Times New Roman"/>
          <w:lang w:val="es-ES"/>
        </w:rPr>
        <w:t>forms</w:t>
      </w:r>
      <w:proofErr w:type="spellEnd"/>
      <w:r w:rsidRPr="6907AC77">
        <w:rPr>
          <w:rFonts w:cs="Times New Roman"/>
          <w:lang w:val="es-ES"/>
        </w:rPr>
        <w:t xml:space="preserve"> o clases que desea revisión)</w:t>
      </w:r>
      <w:r w:rsidRPr="6907AC77">
        <w:rPr>
          <w:rFonts w:cs="Times New Roman"/>
          <w:lang w:val="es-419"/>
        </w:rPr>
        <w:t> </w:t>
      </w:r>
    </w:p>
    <w:p w14:paraId="7171F63F" w14:textId="77777777" w:rsidR="00402C1F" w:rsidRDefault="00402C1F" w:rsidP="001C46B2">
      <w:pPr>
        <w:spacing w:after="100" w:line="240" w:lineRule="auto"/>
        <w:rPr>
          <w:color w:val="000000"/>
          <w:sz w:val="22"/>
        </w:rPr>
      </w:pPr>
    </w:p>
    <w:p w14:paraId="03D3B12D" w14:textId="5C24108D" w:rsidR="00402C1F" w:rsidRDefault="00402C1F" w:rsidP="001C46B2">
      <w:pPr>
        <w:spacing w:after="100" w:line="240" w:lineRule="auto"/>
        <w:rPr>
          <w:noProof/>
        </w:rPr>
      </w:pPr>
      <w:r w:rsidRPr="00402C1F">
        <w:rPr>
          <w:noProof/>
          <w:color w:val="000000"/>
          <w:sz w:val="22"/>
        </w:rPr>
        <w:drawing>
          <wp:inline distT="0" distB="0" distL="0" distR="0" wp14:anchorId="0C1BED40" wp14:editId="46C15DCA">
            <wp:extent cx="5791835" cy="307721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  <w:color w:val="000000"/>
          <w:sz w:val="22"/>
        </w:rPr>
        <w:drawing>
          <wp:inline distT="0" distB="0" distL="0" distR="0" wp14:anchorId="06C52893" wp14:editId="1719C824">
            <wp:extent cx="5791835" cy="3077210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lastRenderedPageBreak/>
        <w:drawing>
          <wp:inline distT="0" distB="0" distL="0" distR="0" wp14:anchorId="410716AD" wp14:editId="35F19ABB">
            <wp:extent cx="5791835" cy="325691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drawing>
          <wp:inline distT="0" distB="0" distL="0" distR="0" wp14:anchorId="7EFDA001" wp14:editId="73D20FAA">
            <wp:extent cx="5791835" cy="325691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lastRenderedPageBreak/>
        <w:drawing>
          <wp:inline distT="0" distB="0" distL="0" distR="0" wp14:anchorId="7751F819" wp14:editId="7BF9EAE6">
            <wp:extent cx="5791835" cy="32569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drawing>
          <wp:inline distT="0" distB="0" distL="0" distR="0" wp14:anchorId="43B4CB8B" wp14:editId="487E8E1D">
            <wp:extent cx="5791835" cy="325691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lastRenderedPageBreak/>
        <w:drawing>
          <wp:inline distT="0" distB="0" distL="0" distR="0" wp14:anchorId="211873C4" wp14:editId="1D60359C">
            <wp:extent cx="5791835" cy="325691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drawing>
          <wp:inline distT="0" distB="0" distL="0" distR="0" wp14:anchorId="28467D43" wp14:editId="72072F1E">
            <wp:extent cx="5791835" cy="3256915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lastRenderedPageBreak/>
        <w:drawing>
          <wp:inline distT="0" distB="0" distL="0" distR="0" wp14:anchorId="212EF8C2" wp14:editId="4F744F78">
            <wp:extent cx="5791835" cy="325691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85" w:rsidRPr="00F04A85">
        <w:rPr>
          <w:noProof/>
        </w:rPr>
        <w:t xml:space="preserve"> </w:t>
      </w:r>
      <w:r w:rsidR="00F04A85" w:rsidRPr="00F04A85">
        <w:rPr>
          <w:noProof/>
        </w:rPr>
        <w:drawing>
          <wp:inline distT="0" distB="0" distL="0" distR="0" wp14:anchorId="32D0AD6F" wp14:editId="505E96DA">
            <wp:extent cx="5791835" cy="325691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42FB" w14:textId="77777777" w:rsidR="00F04A85" w:rsidRDefault="00F04A85" w:rsidP="001C46B2">
      <w:pPr>
        <w:spacing w:after="100" w:line="240" w:lineRule="auto"/>
        <w:rPr>
          <w:noProof/>
        </w:rPr>
      </w:pPr>
    </w:p>
    <w:p w14:paraId="39A61C17" w14:textId="72FB1B6F" w:rsidR="00F04A85" w:rsidRDefault="00F04A85" w:rsidP="00F04A85">
      <w:pPr>
        <w:spacing w:after="100" w:line="240" w:lineRule="auto"/>
        <w:rPr>
          <w:color w:val="FF0000"/>
          <w:sz w:val="22"/>
          <w:lang w:val="es-GT"/>
        </w:rPr>
      </w:pPr>
      <w:r w:rsidRPr="00F04A85">
        <w:rPr>
          <w:color w:val="FF0000"/>
          <w:sz w:val="22"/>
          <w:lang w:val="es-GT"/>
        </w:rPr>
        <w:t>LA BITÁCORA NO ESTÁ DISPONIBLE EN ESTA ENTREGA DEL PROTOTIPO NO FUNCIONAL</w:t>
      </w:r>
    </w:p>
    <w:p w14:paraId="6B968A64" w14:textId="77777777" w:rsidR="00054B02" w:rsidRDefault="00054B02" w:rsidP="00F04A85">
      <w:pPr>
        <w:spacing w:after="100" w:line="240" w:lineRule="auto"/>
        <w:rPr>
          <w:color w:val="FF0000"/>
          <w:sz w:val="22"/>
          <w:lang w:val="es-GT"/>
        </w:rPr>
      </w:pPr>
    </w:p>
    <w:p w14:paraId="2B0AE44C" w14:textId="77777777" w:rsidR="00054B02" w:rsidRDefault="00054B02" w:rsidP="00F04A85">
      <w:pPr>
        <w:spacing w:after="100" w:line="240" w:lineRule="auto"/>
        <w:rPr>
          <w:color w:val="FF0000"/>
          <w:sz w:val="22"/>
          <w:lang w:val="es-GT"/>
        </w:rPr>
      </w:pPr>
    </w:p>
    <w:p w14:paraId="78D09483" w14:textId="77777777" w:rsidR="00054B02" w:rsidRDefault="00054B02" w:rsidP="00F04A85">
      <w:pPr>
        <w:spacing w:after="100" w:line="240" w:lineRule="auto"/>
        <w:rPr>
          <w:color w:val="FF0000"/>
          <w:sz w:val="22"/>
          <w:lang w:val="es-GT"/>
        </w:rPr>
      </w:pPr>
    </w:p>
    <w:p w14:paraId="4DB6B3E9" w14:textId="3CD782CD" w:rsidR="00054B02" w:rsidRPr="00054B02" w:rsidRDefault="00054B02" w:rsidP="00F04A85">
      <w:pPr>
        <w:spacing w:after="100" w:line="240" w:lineRule="auto"/>
        <w:rPr>
          <w:b/>
          <w:bCs/>
          <w:sz w:val="22"/>
          <w:lang w:val="es-GT"/>
        </w:rPr>
      </w:pPr>
      <w:r w:rsidRPr="00054B02">
        <w:rPr>
          <w:b/>
          <w:bCs/>
          <w:sz w:val="22"/>
          <w:lang w:val="es-GT"/>
        </w:rPr>
        <w:lastRenderedPageBreak/>
        <w:t>compilar_compras.bat</w:t>
      </w:r>
    </w:p>
    <w:p w14:paraId="0492F816" w14:textId="1F591194" w:rsidR="00054B02" w:rsidRPr="00F04A85" w:rsidRDefault="00054B02" w:rsidP="00F04A85">
      <w:pPr>
        <w:spacing w:after="100" w:line="240" w:lineRule="auto"/>
        <w:rPr>
          <w:color w:val="FF0000"/>
          <w:sz w:val="22"/>
          <w:lang w:val="es-GT"/>
        </w:rPr>
      </w:pPr>
      <w:r w:rsidRPr="00054B02">
        <w:rPr>
          <w:noProof/>
          <w:color w:val="FF0000"/>
          <w:sz w:val="22"/>
          <w:lang w:val="es-GT"/>
        </w:rPr>
        <w:drawing>
          <wp:inline distT="0" distB="0" distL="0" distR="0" wp14:anchorId="0B3DB0E7" wp14:editId="2C749B2A">
            <wp:extent cx="5791835" cy="29775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B02">
        <w:rPr>
          <w:noProof/>
          <w:color w:val="FF0000"/>
          <w:sz w:val="22"/>
          <w:lang w:val="es-GT"/>
        </w:rPr>
        <w:drawing>
          <wp:inline distT="0" distB="0" distL="0" distR="0" wp14:anchorId="37042C5D" wp14:editId="4BB113A7">
            <wp:extent cx="5791835" cy="29775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E479" w14:textId="4D10ADA2" w:rsidR="00C57038" w:rsidRDefault="00C57038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</w:p>
    <w:p w14:paraId="7B35F8A1" w14:textId="6F05490C" w:rsidR="00C57038" w:rsidRDefault="00C57038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</w:p>
    <w:p w14:paraId="6090304C" w14:textId="77777777" w:rsidR="001C46B2" w:rsidRDefault="00455493" w:rsidP="001C46B2">
      <w:pPr>
        <w:keepNext/>
        <w:numPr>
          <w:ilvl w:val="0"/>
          <w:numId w:val="7"/>
        </w:numPr>
        <w:spacing w:after="0"/>
        <w:rPr>
          <w:rFonts w:cs="Times New Roman"/>
          <w:lang w:val="es-419"/>
        </w:rPr>
      </w:pPr>
      <w:r w:rsidRPr="00455493">
        <w:rPr>
          <w:rFonts w:cs="Times New Roman"/>
          <w:lang w:val="es-ES"/>
        </w:rPr>
        <w:lastRenderedPageBreak/>
        <w:t xml:space="preserve">Captura de </w:t>
      </w:r>
      <w:proofErr w:type="spellStart"/>
      <w:r w:rsidRPr="00455493">
        <w:rPr>
          <w:rFonts w:cs="Times New Roman"/>
          <w:lang w:val="es-ES"/>
        </w:rPr>
        <w:t>Pull</w:t>
      </w:r>
      <w:proofErr w:type="spellEnd"/>
      <w:r w:rsidRPr="00455493">
        <w:rPr>
          <w:rFonts w:cs="Times New Roman"/>
          <w:lang w:val="es-ES"/>
        </w:rPr>
        <w:t xml:space="preserve"> </w:t>
      </w:r>
      <w:proofErr w:type="spellStart"/>
      <w:r w:rsidRPr="00455493">
        <w:rPr>
          <w:rFonts w:cs="Times New Roman"/>
          <w:lang w:val="es-ES"/>
        </w:rPr>
        <w:t>Request</w:t>
      </w:r>
      <w:proofErr w:type="spellEnd"/>
      <w:r w:rsidRPr="00455493">
        <w:rPr>
          <w:rFonts w:cs="Times New Roman"/>
          <w:lang w:val="es-419"/>
        </w:rPr>
        <w:t> </w:t>
      </w:r>
    </w:p>
    <w:p w14:paraId="232F48F7" w14:textId="2A7E005D" w:rsidR="00A37CB4" w:rsidRDefault="00054B02" w:rsidP="00A37CB4">
      <w:pPr>
        <w:spacing w:after="0"/>
        <w:ind w:left="720"/>
        <w:rPr>
          <w:rFonts w:cs="Times New Roman"/>
          <w:lang w:val="es-419"/>
        </w:rPr>
      </w:pPr>
      <w:r w:rsidRPr="00054B02">
        <w:rPr>
          <w:rFonts w:cs="Times New Roman"/>
          <w:noProof/>
          <w:lang w:val="es-419"/>
        </w:rPr>
        <w:drawing>
          <wp:inline distT="0" distB="0" distL="0" distR="0" wp14:anchorId="3EE0BE16" wp14:editId="6E36BB7F">
            <wp:extent cx="5791835" cy="3335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F23C" w14:textId="77777777" w:rsidR="00A37CB4" w:rsidRDefault="00A37CB4" w:rsidP="00A37CB4">
      <w:pPr>
        <w:spacing w:after="0"/>
        <w:ind w:left="720"/>
        <w:rPr>
          <w:rFonts w:cs="Times New Roman"/>
          <w:lang w:val="es-419"/>
        </w:rPr>
      </w:pPr>
    </w:p>
    <w:p w14:paraId="206FE514" w14:textId="77777777" w:rsidR="00A37CB4" w:rsidRPr="00E27613" w:rsidRDefault="00A37CB4" w:rsidP="00A37CB4">
      <w:pPr>
        <w:spacing w:after="0"/>
        <w:rPr>
          <w:rFonts w:cs="Times New Roman"/>
          <w:sz w:val="20"/>
          <w:szCs w:val="18"/>
          <w:lang w:val="es-GT"/>
        </w:rPr>
      </w:pPr>
      <w:r w:rsidRPr="00E27613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E27613">
        <w:rPr>
          <w:rFonts w:cs="Times New Roman"/>
          <w:b/>
          <w:bCs/>
          <w:color w:val="FF0000"/>
          <w:sz w:val="20"/>
          <w:szCs w:val="18"/>
          <w:lang w:val="es-419"/>
        </w:rPr>
        <w:t xml:space="preserve"> </w:t>
      </w:r>
      <w:r w:rsidRPr="00E27613">
        <w:rPr>
          <w:rFonts w:cs="Times New Roman"/>
          <w:sz w:val="20"/>
          <w:szCs w:val="18"/>
          <w:lang w:val="es-419"/>
        </w:rPr>
        <w:t xml:space="preserve">De igual manera deben adjuntar, en el correo de envío, el certificado OFICIAL emitido por parte de Infraestructura para validar que el componente pasó por esa </w:t>
      </w:r>
      <w:r w:rsidRPr="00E27613">
        <w:rPr>
          <w:rFonts w:cs="Times New Roman"/>
          <w:sz w:val="20"/>
          <w:szCs w:val="18"/>
          <w:lang w:val="es-GT"/>
        </w:rPr>
        <w:t xml:space="preserve">área. De no ser así no se validan sus solicitudes. </w:t>
      </w:r>
      <w:r w:rsidRPr="00E27613">
        <w:rPr>
          <w:rFonts w:cs="Times New Roman"/>
          <w:b/>
          <w:bCs/>
          <w:sz w:val="20"/>
          <w:szCs w:val="18"/>
          <w:lang w:val="es-GT"/>
        </w:rPr>
        <w:t>Solo componentes que apliquen BD.</w:t>
      </w:r>
      <w:r w:rsidRPr="00E27613">
        <w:rPr>
          <w:rFonts w:cs="Times New Roman"/>
          <w:sz w:val="20"/>
          <w:szCs w:val="18"/>
          <w:lang w:val="es-GT"/>
        </w:rPr>
        <w:t xml:space="preserve"> </w:t>
      </w:r>
    </w:p>
    <w:p w14:paraId="7FB3FEB6" w14:textId="77777777" w:rsidR="00137EE9" w:rsidRPr="00A37CB4" w:rsidRDefault="00137EE9" w:rsidP="00A37CB4">
      <w:pPr>
        <w:spacing w:after="0"/>
        <w:rPr>
          <w:rFonts w:cs="Times New Roman"/>
          <w:b/>
          <w:bCs/>
          <w:lang w:val="es-419"/>
        </w:rPr>
      </w:pPr>
    </w:p>
    <w:p w14:paraId="373F9324" w14:textId="77777777" w:rsidR="00455493" w:rsidRDefault="00455493" w:rsidP="00455493">
      <w:pPr>
        <w:spacing w:after="0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 w:rsidRPr="00455493">
        <w:rPr>
          <w:rFonts w:cs="Times New Roman"/>
          <w:lang w:val="es-419"/>
        </w:rPr>
        <w:t> </w:t>
      </w:r>
      <w:r w:rsidRPr="00455493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Descripción de la Solicitud</w:t>
      </w:r>
      <w:r w:rsidR="00137EE9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 xml:space="preserve">, Porcentaje enviado </w:t>
      </w:r>
      <w:r w:rsidRPr="00455493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y Temas a Revisar </w:t>
      </w:r>
    </w:p>
    <w:p w14:paraId="1CFC8BD8" w14:textId="77777777" w:rsidR="00495712" w:rsidRPr="00455493" w:rsidRDefault="00495712" w:rsidP="00455493">
      <w:pPr>
        <w:spacing w:after="0"/>
        <w:rPr>
          <w:rFonts w:cs="Times New Roman"/>
          <w:lang w:val="es-419"/>
        </w:rPr>
      </w:pPr>
    </w:p>
    <w:p w14:paraId="1F8DA70D" w14:textId="77777777" w:rsidR="00674CAB" w:rsidRPr="00674CAB" w:rsidRDefault="00137EE9" w:rsidP="00674CAB">
      <w:p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674CAB">
        <w:rPr>
          <w:rFonts w:cs="Times New Roman"/>
          <w:color w:val="FF0000"/>
          <w:sz w:val="20"/>
          <w:szCs w:val="18"/>
          <w:lang w:val="es-419"/>
        </w:rPr>
        <w:t xml:space="preserve"> </w:t>
      </w:r>
      <w:r w:rsidR="00674CAB" w:rsidRPr="00674CAB">
        <w:rPr>
          <w:rFonts w:cs="Times New Roman"/>
          <w:sz w:val="20"/>
          <w:szCs w:val="18"/>
          <w:lang w:val="es-419"/>
        </w:rPr>
        <w:t xml:space="preserve">En este apartado indicar el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porcentaje (%) que corresponde revisar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y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adjuntar únicamente los elementos que deben ser evaluados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en esta revisión (descripción, imágenes de formularios, código, etc.).</w:t>
      </w:r>
    </w:p>
    <w:p w14:paraId="184E5F70" w14:textId="77777777" w:rsidR="00674CAB" w:rsidRPr="00674CAB" w:rsidRDefault="00674CAB" w:rsidP="00674CAB">
      <w:pPr>
        <w:spacing w:after="0"/>
        <w:rPr>
          <w:rFonts w:cs="Times New Roman"/>
          <w:sz w:val="20"/>
          <w:szCs w:val="18"/>
          <w:lang w:val="es-419"/>
        </w:rPr>
      </w:pPr>
    </w:p>
    <w:p w14:paraId="11B00AA1" w14:textId="77777777" w:rsidR="00E27613" w:rsidRDefault="00674CAB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</w:t>
      </w:r>
      <w:r w:rsidRPr="00556570">
        <w:rPr>
          <w:rFonts w:cs="Times New Roman"/>
          <w:sz w:val="20"/>
          <w:szCs w:val="18"/>
          <w:lang w:val="es-419"/>
        </w:rPr>
        <w:t>adjuntar avances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que no correspondan al porcentaje de revisión ni elementos que aún no funcionen correctamente.</w:t>
      </w:r>
      <w:r w:rsidRPr="00674CAB">
        <w:rPr>
          <w:rFonts w:cs="Times New Roman"/>
          <w:sz w:val="20"/>
          <w:szCs w:val="18"/>
          <w:lang w:val="es-419"/>
        </w:rPr>
        <w:t xml:space="preserve"> Antes de enviar la solicitud, retirar de la rama cualquier elemento que se sepa que presenta errores o que aún se encuentre en desarrollo.</w:t>
      </w:r>
    </w:p>
    <w:p w14:paraId="29948C25" w14:textId="77777777" w:rsidR="00E27613" w:rsidRPr="00E27613" w:rsidRDefault="00E27613" w:rsidP="00E27613">
      <w:pPr>
        <w:pStyle w:val="Prrafodelista"/>
        <w:spacing w:after="0"/>
        <w:rPr>
          <w:rFonts w:cs="Times New Roman"/>
          <w:sz w:val="20"/>
          <w:szCs w:val="18"/>
          <w:lang w:val="es-419"/>
        </w:rPr>
      </w:pPr>
    </w:p>
    <w:p w14:paraId="42D1301F" w14:textId="77777777" w:rsidR="00E27613" w:rsidRPr="00E27613" w:rsidRDefault="00E27613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A02A9F">
        <w:rPr>
          <w:rFonts w:cs="Times New Roman"/>
          <w:sz w:val="20"/>
          <w:szCs w:val="18"/>
        </w:rPr>
        <w:t>Verificar que la rama enviada para revisión</w:t>
      </w:r>
      <w:r w:rsidRPr="00E27613">
        <w:rPr>
          <w:rFonts w:cs="Times New Roman"/>
          <w:b/>
          <w:bCs/>
          <w:sz w:val="20"/>
          <w:szCs w:val="18"/>
        </w:rPr>
        <w:t xml:space="preserve"> </w:t>
      </w:r>
      <w:r w:rsidRPr="00E27613">
        <w:rPr>
          <w:rFonts w:cs="Times New Roman"/>
          <w:b/>
          <w:bCs/>
          <w:sz w:val="20"/>
          <w:szCs w:val="18"/>
          <w:u w:val="single"/>
        </w:rPr>
        <w:t>NO</w:t>
      </w:r>
      <w:r w:rsidRPr="00E27613">
        <w:rPr>
          <w:rFonts w:cs="Times New Roman"/>
          <w:b/>
          <w:bCs/>
          <w:sz w:val="20"/>
          <w:szCs w:val="18"/>
        </w:rPr>
        <w:t xml:space="preserve"> sea la rama </w:t>
      </w:r>
      <w:proofErr w:type="spellStart"/>
      <w:r w:rsidRPr="00E27613">
        <w:rPr>
          <w:rFonts w:cs="Times New Roman"/>
          <w:b/>
          <w:bCs/>
          <w:sz w:val="20"/>
          <w:szCs w:val="18"/>
        </w:rPr>
        <w:t>main</w:t>
      </w:r>
      <w:proofErr w:type="spellEnd"/>
      <w:r w:rsidRPr="00E27613">
        <w:rPr>
          <w:rFonts w:cs="Times New Roman"/>
          <w:b/>
          <w:bCs/>
          <w:sz w:val="20"/>
          <w:szCs w:val="18"/>
        </w:rPr>
        <w:t>.</w:t>
      </w:r>
      <w:r w:rsidRPr="00E27613">
        <w:rPr>
          <w:rFonts w:cs="Times New Roman"/>
          <w:sz w:val="20"/>
          <w:szCs w:val="18"/>
        </w:rPr>
        <w:t xml:space="preserve"> La revisión deberá realizarse sobre la </w:t>
      </w:r>
      <w:r w:rsidRPr="00E27613">
        <w:rPr>
          <w:rFonts w:cs="Times New Roman"/>
          <w:b/>
          <w:bCs/>
          <w:sz w:val="20"/>
          <w:szCs w:val="18"/>
        </w:rPr>
        <w:t>rama correspondiente al desarrollo que se desea evaluar</w:t>
      </w:r>
      <w:r w:rsidRPr="00E27613">
        <w:rPr>
          <w:rFonts w:cs="Times New Roman"/>
          <w:sz w:val="20"/>
          <w:szCs w:val="18"/>
        </w:rPr>
        <w:t>.</w:t>
      </w:r>
    </w:p>
    <w:p w14:paraId="6E2FF671" w14:textId="77777777" w:rsidR="00674CAB" w:rsidRPr="00674CAB" w:rsidRDefault="00674CAB" w:rsidP="00674CAB">
      <w:pPr>
        <w:pStyle w:val="Prrafodelista"/>
        <w:spacing w:after="0"/>
        <w:rPr>
          <w:rFonts w:cs="Times New Roman"/>
          <w:sz w:val="20"/>
          <w:szCs w:val="18"/>
          <w:lang w:val="es-419"/>
        </w:rPr>
      </w:pPr>
    </w:p>
    <w:p w14:paraId="410E3D72" w14:textId="77777777" w:rsidR="00674CAB" w:rsidRPr="00674CAB" w:rsidRDefault="00674CAB" w:rsidP="00674CAB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sz w:val="20"/>
          <w:szCs w:val="18"/>
          <w:lang w:val="es-419"/>
        </w:rPr>
        <w:lastRenderedPageBreak/>
        <w:t xml:space="preserve">Si se encuentran elementos que </w:t>
      </w:r>
      <w:r w:rsidR="00E27613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sz w:val="20"/>
          <w:szCs w:val="18"/>
          <w:lang w:val="es-419"/>
        </w:rPr>
        <w:t xml:space="preserve"> correspondan al porcentaje indicado o que no estén listos para revisión, la solicitud será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rechazada.</w:t>
      </w:r>
    </w:p>
    <w:p w14:paraId="5A580392" w14:textId="1DCE87DC" w:rsidR="00C57038" w:rsidRDefault="00C57038" w:rsidP="001C46B2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</w:p>
    <w:p w14:paraId="7D8DEAFA" w14:textId="4AC67925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 xml:space="preserve">Porcentaje: </w:t>
      </w:r>
      <w:r w:rsidR="00402C1F">
        <w:rPr>
          <w:color w:val="000000"/>
          <w:sz w:val="22"/>
        </w:rPr>
        <w:t xml:space="preserve">Prototipo No </w:t>
      </w:r>
      <w:proofErr w:type="spellStart"/>
      <w:r w:rsidR="00402C1F">
        <w:rPr>
          <w:color w:val="000000"/>
          <w:sz w:val="22"/>
        </w:rPr>
        <w:t>Fucional</w:t>
      </w:r>
      <w:proofErr w:type="spellEnd"/>
    </w:p>
    <w:p w14:paraId="487C6B16" w14:textId="77777777" w:rsidR="00C57038" w:rsidRDefault="00455493" w:rsidP="001C46B2">
      <w:pPr>
        <w:keepNext/>
        <w:spacing w:after="100" w:line="240" w:lineRule="auto"/>
        <w:rPr>
          <w:b/>
          <w:bCs/>
          <w:color w:val="000000"/>
          <w:sz w:val="22"/>
        </w:rPr>
      </w:pPr>
      <w:r>
        <w:rPr>
          <w:b/>
          <w:bCs/>
          <w:color w:val="000000"/>
          <w:sz w:val="22"/>
        </w:rPr>
        <w:t>Descripción de la solicitud</w:t>
      </w:r>
    </w:p>
    <w:p w14:paraId="3A6A0BD8" w14:textId="6C514AAB" w:rsidR="00907297" w:rsidRPr="00907297" w:rsidRDefault="00907297" w:rsidP="001C46B2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 w:rsidRPr="00907297">
        <w:rPr>
          <w:color w:val="000000"/>
          <w:sz w:val="22"/>
        </w:rPr>
        <w:t xml:space="preserve">V1.1: </w:t>
      </w:r>
      <w:r>
        <w:rPr>
          <w:color w:val="000000"/>
          <w:sz w:val="22"/>
        </w:rPr>
        <w:t xml:space="preserve">Revisar nuevamente la ejecución de compilar_compras.bat. </w:t>
      </w:r>
    </w:p>
    <w:p w14:paraId="682504FB" w14:textId="77777777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 xml:space="preserve">El equipo del módulo de Compras y Cuentas por Pagar solicita la revisión del prototipo no funcional V1.0 incorporado en </w:t>
      </w:r>
      <w:proofErr w:type="spellStart"/>
      <w:r>
        <w:rPr>
          <w:color w:val="000000"/>
          <w:sz w:val="22"/>
        </w:rPr>
        <w:t>codigo</w:t>
      </w:r>
      <w:proofErr w:type="spellEnd"/>
      <w:r>
        <w:rPr>
          <w:color w:val="000000"/>
          <w:sz w:val="22"/>
        </w:rPr>
        <w:t>/</w:t>
      </w:r>
      <w:proofErr w:type="spellStart"/>
      <w:r>
        <w:rPr>
          <w:color w:val="000000"/>
          <w:sz w:val="22"/>
        </w:rPr>
        <w:t>modulos</w:t>
      </w:r>
      <w:proofErr w:type="spellEnd"/>
      <w:r>
        <w:rPr>
          <w:color w:val="000000"/>
          <w:sz w:val="22"/>
        </w:rPr>
        <w:t xml:space="preserve">/compras. La carpeta del módulo se agrega al repositorio de destino, donde no existe en </w:t>
      </w:r>
      <w:proofErr w:type="spellStart"/>
      <w:r>
        <w:rPr>
          <w:color w:val="000000"/>
          <w:sz w:val="22"/>
        </w:rPr>
        <w:t>upstream</w:t>
      </w:r>
      <w:proofErr w:type="spellEnd"/>
      <w:r>
        <w:rPr>
          <w:color w:val="000000"/>
          <w:sz w:val="22"/>
        </w:rPr>
        <w:t>. La evaluación solicitada corresponde a su presentación, navegación y organización del código.</w:t>
      </w:r>
    </w:p>
    <w:p w14:paraId="6F3CF0CA" w14:textId="77777777" w:rsidR="00C57038" w:rsidRDefault="00455493" w:rsidP="001C46B2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Alcance de la revisión</w:t>
      </w:r>
    </w:p>
    <w:p w14:paraId="4245238B" w14:textId="77777777" w:rsidR="00402C1F" w:rsidRDefault="00455493" w:rsidP="001C46B2">
      <w:pPr>
        <w:spacing w:after="100" w:line="240" w:lineRule="auto"/>
        <w:rPr>
          <w:color w:val="000000"/>
          <w:sz w:val="22"/>
        </w:rPr>
      </w:pPr>
      <w:r>
        <w:rPr>
          <w:color w:val="000000"/>
          <w:sz w:val="22"/>
        </w:rPr>
        <w:t xml:space="preserve">Estructura de </w:t>
      </w:r>
      <w:r w:rsidR="00402C1F">
        <w:rPr>
          <w:color w:val="000000"/>
          <w:sz w:val="22"/>
        </w:rPr>
        <w:t>9</w:t>
      </w:r>
      <w:r>
        <w:rPr>
          <w:color w:val="000000"/>
          <w:sz w:val="22"/>
        </w:rPr>
        <w:t xml:space="preserve"> soluciones y 25 proyectos: </w:t>
      </w:r>
    </w:p>
    <w:p w14:paraId="00FB931D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r w:rsidRPr="00402C1F">
        <w:rPr>
          <w:color w:val="000000"/>
          <w:sz w:val="22"/>
        </w:rPr>
        <w:t>Componentes</w:t>
      </w:r>
    </w:p>
    <w:p w14:paraId="024E9525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MovimientosProveedores</w:t>
      </w:r>
      <w:proofErr w:type="spellEnd"/>
    </w:p>
    <w:p w14:paraId="046A9254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Polizas</w:t>
      </w:r>
      <w:proofErr w:type="spellEnd"/>
    </w:p>
    <w:p w14:paraId="27B1AD93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OrdenesCompra</w:t>
      </w:r>
      <w:proofErr w:type="spellEnd"/>
    </w:p>
    <w:p w14:paraId="671E6BDC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PagosProveedores</w:t>
      </w:r>
      <w:proofErr w:type="spellEnd"/>
    </w:p>
    <w:p w14:paraId="5422F404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AprobacionFinanciera</w:t>
      </w:r>
      <w:proofErr w:type="spellEnd"/>
    </w:p>
    <w:p w14:paraId="20117650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CierreMovimientos</w:t>
      </w:r>
      <w:proofErr w:type="spellEnd"/>
    </w:p>
    <w:p w14:paraId="79343CD1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r w:rsidRPr="00402C1F">
        <w:rPr>
          <w:color w:val="000000"/>
          <w:sz w:val="22"/>
        </w:rPr>
        <w:t>Compras</w:t>
      </w:r>
    </w:p>
    <w:p w14:paraId="0CC92830" w14:textId="77777777" w:rsidR="00402C1F" w:rsidRPr="00402C1F" w:rsidRDefault="00455493" w:rsidP="00402C1F">
      <w:pPr>
        <w:pStyle w:val="Prrafodelista"/>
        <w:numPr>
          <w:ilvl w:val="0"/>
          <w:numId w:val="9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Ejecucion_Compras</w:t>
      </w:r>
      <w:proofErr w:type="spellEnd"/>
      <w:r w:rsidRPr="00402C1F">
        <w:rPr>
          <w:color w:val="000000"/>
          <w:sz w:val="22"/>
        </w:rPr>
        <w:t xml:space="preserve">. </w:t>
      </w:r>
    </w:p>
    <w:p w14:paraId="0FEE6CE6" w14:textId="640E1F06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Se conserva la separación de Modelo, Controlador y Vista y el destino .NET Framework 4.8.</w:t>
      </w:r>
    </w:p>
    <w:p w14:paraId="211B7A47" w14:textId="77777777" w:rsidR="00402C1F" w:rsidRDefault="00455493" w:rsidP="001C46B2">
      <w:pPr>
        <w:spacing w:after="100" w:line="240" w:lineRule="auto"/>
        <w:rPr>
          <w:color w:val="000000"/>
          <w:sz w:val="22"/>
        </w:rPr>
      </w:pPr>
      <w:r>
        <w:rPr>
          <w:color w:val="000000"/>
          <w:sz w:val="22"/>
        </w:rPr>
        <w:t xml:space="preserve">Formularios incluidos: </w:t>
      </w:r>
    </w:p>
    <w:p w14:paraId="6F174853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MDICompras</w:t>
      </w:r>
      <w:proofErr w:type="spellEnd"/>
    </w:p>
    <w:p w14:paraId="2ABBBE30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MovimientosProveedores</w:t>
      </w:r>
      <w:proofErr w:type="spellEnd"/>
    </w:p>
    <w:p w14:paraId="4FF1F1B1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Polizas</w:t>
      </w:r>
      <w:proofErr w:type="spellEnd"/>
    </w:p>
    <w:p w14:paraId="3FB3FC32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OrdenesCompra</w:t>
      </w:r>
      <w:proofErr w:type="spellEnd"/>
    </w:p>
    <w:p w14:paraId="37F296DE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PagosProveedores</w:t>
      </w:r>
      <w:proofErr w:type="spellEnd"/>
    </w:p>
    <w:p w14:paraId="5BC45824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AprobacionFinanciera</w:t>
      </w:r>
      <w:proofErr w:type="spellEnd"/>
    </w:p>
    <w:p w14:paraId="199EB96B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AprobarOrden</w:t>
      </w:r>
      <w:proofErr w:type="spellEnd"/>
    </w:p>
    <w:p w14:paraId="5CA1CFFE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RechazarOrden</w:t>
      </w:r>
      <w:proofErr w:type="spellEnd"/>
    </w:p>
    <w:p w14:paraId="5DD7E1BD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EvaluarOrden</w:t>
      </w:r>
      <w:proofErr w:type="spellEnd"/>
    </w:p>
    <w:p w14:paraId="5CBDCB7D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CierreMovimientos</w:t>
      </w:r>
      <w:proofErr w:type="spellEnd"/>
    </w:p>
    <w:p w14:paraId="4F36B2C1" w14:textId="77777777" w:rsidR="00402C1F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MantenimientoProveedor</w:t>
      </w:r>
      <w:proofErr w:type="spellEnd"/>
    </w:p>
    <w:p w14:paraId="48D45C3E" w14:textId="7536B7D1" w:rsidR="00C57038" w:rsidRPr="00402C1F" w:rsidRDefault="00455493" w:rsidP="00402C1F">
      <w:pPr>
        <w:pStyle w:val="Prrafodelista"/>
        <w:numPr>
          <w:ilvl w:val="0"/>
          <w:numId w:val="10"/>
        </w:numPr>
        <w:spacing w:after="100" w:line="240" w:lineRule="auto"/>
        <w:rPr>
          <w:color w:val="000000"/>
          <w:sz w:val="22"/>
        </w:rPr>
      </w:pPr>
      <w:proofErr w:type="spellStart"/>
      <w:r w:rsidRPr="00402C1F">
        <w:rPr>
          <w:color w:val="000000"/>
          <w:sz w:val="22"/>
        </w:rPr>
        <w:t>MantenimientoMetodoPago</w:t>
      </w:r>
      <w:proofErr w:type="spellEnd"/>
      <w:r w:rsidRPr="00402C1F">
        <w:rPr>
          <w:color w:val="000000"/>
          <w:sz w:val="22"/>
        </w:rPr>
        <w:t>.</w:t>
      </w:r>
    </w:p>
    <w:p w14:paraId="0D1D3F25" w14:textId="77777777" w:rsidR="00402C1F" w:rsidRDefault="00402C1F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</w:p>
    <w:p w14:paraId="15E38234" w14:textId="0293F726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 xml:space="preserve">Interfaz de los formularios 6000–6011: títulos y códigos, paleta de Compras, recursos gráficos. </w:t>
      </w:r>
    </w:p>
    <w:p w14:paraId="5406C9E6" w14:textId="3EC40F5B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 xml:space="preserve">Componentes reutilizables de etiquetas, botones, entradas, selectores, paneles y tablas. Las acciones de Pagos utilizan </w:t>
      </w:r>
      <w:proofErr w:type="spellStart"/>
      <w:r>
        <w:rPr>
          <w:color w:val="000000"/>
          <w:sz w:val="22"/>
        </w:rPr>
        <w:t>ClsButtonCompras</w:t>
      </w:r>
      <w:proofErr w:type="spellEnd"/>
      <w:r>
        <w:rPr>
          <w:color w:val="000000"/>
          <w:sz w:val="22"/>
        </w:rPr>
        <w:t xml:space="preserve"> cuadrados con imágenes Bitmap.</w:t>
      </w:r>
    </w:p>
    <w:p w14:paraId="237C618F" w14:textId="25148CA9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lastRenderedPageBreak/>
        <w:t xml:space="preserve">Los mantenimientos muestran el aviso </w:t>
      </w:r>
      <w:r w:rsidR="00402C1F">
        <w:rPr>
          <w:color w:val="000000"/>
          <w:sz w:val="22"/>
        </w:rPr>
        <w:t>“</w:t>
      </w:r>
      <w:r>
        <w:rPr>
          <w:color w:val="000000"/>
          <w:sz w:val="22"/>
        </w:rPr>
        <w:t>Este formulario no está habilitado para el prototipo no funcional</w:t>
      </w:r>
      <w:r w:rsidR="00402C1F">
        <w:rPr>
          <w:color w:val="000000"/>
          <w:sz w:val="22"/>
        </w:rPr>
        <w:t>”</w:t>
      </w:r>
      <w:r>
        <w:rPr>
          <w:color w:val="000000"/>
          <w:sz w:val="22"/>
        </w:rPr>
        <w:t>. Los datos de ejemplo y controles visuales se presentan únicamente para evaluar el prototipo.</w:t>
      </w:r>
    </w:p>
    <w:p w14:paraId="75B77F17" w14:textId="77777777" w:rsidR="00C57038" w:rsidRDefault="00455493" w:rsidP="001C46B2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Procedimiento sugerido para la revisión</w:t>
      </w:r>
    </w:p>
    <w:p w14:paraId="1B9394E3" w14:textId="77777777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 xml:space="preserve">1. Ubicar </w:t>
      </w:r>
      <w:proofErr w:type="spellStart"/>
      <w:r>
        <w:rPr>
          <w:color w:val="000000"/>
          <w:sz w:val="22"/>
        </w:rPr>
        <w:t>codigo</w:t>
      </w:r>
      <w:proofErr w:type="spellEnd"/>
      <w:r>
        <w:rPr>
          <w:color w:val="000000"/>
          <w:sz w:val="22"/>
        </w:rPr>
        <w:t>/</w:t>
      </w:r>
      <w:proofErr w:type="spellStart"/>
      <w:r>
        <w:rPr>
          <w:color w:val="000000"/>
          <w:sz w:val="22"/>
        </w:rPr>
        <w:t>modulos</w:t>
      </w:r>
      <w:proofErr w:type="spellEnd"/>
      <w:r>
        <w:rPr>
          <w:color w:val="000000"/>
          <w:sz w:val="22"/>
        </w:rPr>
        <w:t xml:space="preserve">/compras y ejecutar compilar_compras.bat con Visual Studio </w:t>
      </w:r>
      <w:proofErr w:type="spellStart"/>
      <w:r>
        <w:rPr>
          <w:color w:val="000000"/>
          <w:sz w:val="22"/>
        </w:rPr>
        <w:t>Community</w:t>
      </w:r>
      <w:proofErr w:type="spellEnd"/>
      <w:r>
        <w:rPr>
          <w:color w:val="000000"/>
          <w:sz w:val="22"/>
        </w:rPr>
        <w:t xml:space="preserve"> 2022 y las herramientas de .NET Framework 4.8 disponibles. El archivo valida las dependencias y muestra el resultado de las compilaciones.</w:t>
      </w:r>
    </w:p>
    <w:p w14:paraId="07C381F0" w14:textId="718475EE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 xml:space="preserve">2. Abrir </w:t>
      </w:r>
      <w:proofErr w:type="spellStart"/>
      <w:r>
        <w:rPr>
          <w:color w:val="000000"/>
          <w:sz w:val="22"/>
        </w:rPr>
        <w:t>Ejecucion_Compras</w:t>
      </w:r>
      <w:proofErr w:type="spellEnd"/>
      <w:r>
        <w:rPr>
          <w:color w:val="000000"/>
          <w:sz w:val="22"/>
        </w:rPr>
        <w:t xml:space="preserve"> y revisar el MDI. Recorrer los formularios de los subprocesos y comprobar su apertura y cierre, títulos</w:t>
      </w:r>
      <w:r w:rsidR="00402C1F">
        <w:rPr>
          <w:color w:val="000000"/>
          <w:sz w:val="22"/>
        </w:rPr>
        <w:t xml:space="preserve"> y recursos. </w:t>
      </w:r>
    </w:p>
    <w:p w14:paraId="725C93E0" w14:textId="07490EFF" w:rsidR="00C57038" w:rsidRDefault="00455493" w:rsidP="001C46B2">
      <w:pPr>
        <w:spacing w:after="100" w:line="240" w:lineRule="auto"/>
        <w:rPr>
          <w:color w:val="000000"/>
          <w:sz w:val="22"/>
        </w:rPr>
      </w:pPr>
      <w:r>
        <w:rPr>
          <w:color w:val="000000"/>
          <w:sz w:val="22"/>
        </w:rPr>
        <w:t>3. Revisar la separación MVC y el uso de componentes compartidos. Confirmar la carga de imágenes.</w:t>
      </w:r>
    </w:p>
    <w:p w14:paraId="273190DC" w14:textId="77777777" w:rsidR="00402C1F" w:rsidRDefault="00402C1F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</w:p>
    <w:p w14:paraId="64A1E159" w14:textId="77777777" w:rsidR="00C57038" w:rsidRDefault="00455493" w:rsidP="001C46B2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Delimitación del prototipo</w:t>
      </w:r>
    </w:p>
    <w:p w14:paraId="314EFF9B" w14:textId="77777777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Esta solicitud no acredita operaciones financieras completas. No se solicita aprobar persistencia de compras o pagos, autorización bancaria, generación de pólizas, cierre contable, reportes RDLC ni ayudas CHM. Las integraciones funcionales con Seguridad, Bancos y Contabilidad se evaluarán en la entrega que corresponda.</w:t>
      </w:r>
    </w:p>
    <w:p w14:paraId="14AD4BE9" w14:textId="77777777" w:rsidR="00402C1F" w:rsidRDefault="00402C1F" w:rsidP="001C46B2">
      <w:pPr>
        <w:keepNext/>
        <w:spacing w:after="100" w:line="240" w:lineRule="auto"/>
        <w:rPr>
          <w:b/>
          <w:bCs/>
          <w:color w:val="000000"/>
          <w:sz w:val="22"/>
        </w:rPr>
      </w:pPr>
    </w:p>
    <w:p w14:paraId="3EB0A2D8" w14:textId="338F1F37" w:rsidR="00C57038" w:rsidRDefault="00455493" w:rsidP="001C46B2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Resultado esperado</w:t>
      </w:r>
    </w:p>
    <w:p w14:paraId="19640187" w14:textId="77777777" w:rsidR="00C57038" w:rsidRDefault="00455493" w:rsidP="001C46B2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Recibir las observaciones del Área de Pruebas sobre UX/UI, código C# y arquitectura MVC de los elementos incluidos en el alcance, para corregirlas antes de continuar con la implementación funcional.</w:t>
      </w:r>
    </w:p>
    <w:p w14:paraId="2C9B4F57" w14:textId="77777777" w:rsidR="00455493" w:rsidRPr="00455493" w:rsidRDefault="00455493" w:rsidP="00455493">
      <w:pPr>
        <w:keepNext/>
        <w:pageBreakBefore/>
        <w:spacing w:after="0"/>
        <w:rPr>
          <w:rFonts w:cs="Times New Roman"/>
          <w:lang w:val="es-419"/>
        </w:rPr>
      </w:pPr>
      <w:r w:rsidRPr="00455493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 xml:space="preserve">Cambios Solicitados (Revisión </w:t>
      </w:r>
      <w:r w:rsidR="00485837" w:rsidRPr="00455493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Anterior) -</w:t>
      </w:r>
      <w:r w:rsidR="001C46B2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 xml:space="preserve"> Solo si aplican</w:t>
      </w:r>
    </w:p>
    <w:p w14:paraId="5D3F9864" w14:textId="77777777" w:rsidR="00455493" w:rsidRPr="00455493" w:rsidRDefault="00455493" w:rsidP="00455493">
      <w:pPr>
        <w:spacing w:after="0"/>
        <w:rPr>
          <w:rFonts w:cs="Times New Roman"/>
          <w:lang w:val="es-419"/>
        </w:rPr>
      </w:pPr>
      <w:r w:rsidRPr="00455493">
        <w:rPr>
          <w:rFonts w:cs="Times New Roman"/>
          <w:lang w:val="es-419"/>
        </w:rPr>
        <w:t> </w:t>
      </w:r>
    </w:p>
    <w:tbl>
      <w:tblPr>
        <w:tblW w:w="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7985"/>
      </w:tblGrid>
      <w:tr w:rsidR="00455493" w:rsidRPr="00455493" w14:paraId="03AA612D" w14:textId="77777777" w:rsidTr="00485837">
        <w:trPr>
          <w:trHeight w:val="6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BC621B9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No.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2B08978A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Cambios Solicitados</w:t>
            </w:r>
          </w:p>
        </w:tc>
      </w:tr>
      <w:tr w:rsidR="00455493" w:rsidRPr="00455493" w14:paraId="75E72D98" w14:textId="77777777" w:rsidTr="00485837">
        <w:trPr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3A5EBF3C" w14:textId="0B5D4810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1 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5FDB2A00" w14:textId="061D4F1A" w:rsidR="00455493" w:rsidRPr="00455493" w:rsidRDefault="00455493" w:rsidP="00054B02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Se identificó un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fallo al ejecutar el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archivo .bat del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módulo de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Compras, debido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a que el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proceso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no se completó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 </w:t>
            </w:r>
            <w:r w:rsidR="00054B02" w:rsidRPr="00054B02">
              <w:rPr>
                <w:rFonts w:cs="Times New Roman"/>
                <w:sz w:val="22"/>
                <w:szCs w:val="20"/>
                <w:lang w:val="es-419"/>
              </w:rPr>
              <w:t>correctamente.</w:t>
            </w:r>
          </w:p>
        </w:tc>
      </w:tr>
      <w:tr w:rsidR="00455493" w:rsidRPr="00455493" w14:paraId="454EDEBA" w14:textId="77777777" w:rsidTr="00485837">
        <w:trPr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40CD1A21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17702BD9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  <w:tr w:rsidR="00455493" w:rsidRPr="00455493" w14:paraId="398D2C38" w14:textId="77777777" w:rsidTr="00485837">
        <w:trPr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7DC35690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49DCE014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</w:tbl>
    <w:p w14:paraId="77E628B9" w14:textId="77777777" w:rsidR="00DB067D" w:rsidRDefault="00DB067D" w:rsidP="00DB067D">
      <w:pPr>
        <w:spacing w:after="0"/>
        <w:rPr>
          <w:rFonts w:cs="Times New Roman"/>
          <w:lang w:val="es-419"/>
        </w:rPr>
      </w:pPr>
    </w:p>
    <w:p w14:paraId="53B52CE1" w14:textId="77777777" w:rsidR="00DB067D" w:rsidRDefault="00DB067D" w:rsidP="00DB067D">
      <w:pPr>
        <w:spacing w:after="0"/>
        <w:rPr>
          <w:rFonts w:cs="Times New Roman"/>
          <w:lang w:val="es-419"/>
        </w:rPr>
      </w:pPr>
    </w:p>
    <w:p w14:paraId="68878E53" w14:textId="77777777" w:rsidR="00455493" w:rsidRPr="00DB067D" w:rsidRDefault="00455493" w:rsidP="00DB067D">
      <w:pPr>
        <w:keepNext/>
        <w:spacing w:after="0"/>
        <w:jc w:val="center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 w:rsidRPr="00455493"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Control de Versión</w:t>
      </w:r>
    </w:p>
    <w:tbl>
      <w:tblPr>
        <w:tblpPr w:leftFromText="141" w:rightFromText="141" w:vertAnchor="text" w:tblpX="255" w:tblpY="1"/>
        <w:tblOverlap w:val="never"/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2535"/>
        <w:gridCol w:w="2570"/>
        <w:gridCol w:w="1629"/>
      </w:tblGrid>
      <w:tr w:rsidR="00455493" w:rsidRPr="00455493" w14:paraId="0965C186" w14:textId="77777777" w:rsidTr="00C57038">
        <w:trPr>
          <w:trHeight w:val="14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36BF725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Área de trabajo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FF51CFC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Pruebas</w:t>
            </w:r>
          </w:p>
        </w:tc>
      </w:tr>
      <w:tr w:rsidR="00455493" w:rsidRPr="00455493" w14:paraId="50CB9D3E" w14:textId="77777777" w:rsidTr="00C57038">
        <w:trPr>
          <w:trHeight w:val="234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FBDDA38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Título del informe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1695415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Solicitud de Aprobación del Software</w:t>
            </w:r>
          </w:p>
        </w:tc>
      </w:tr>
      <w:tr w:rsidR="00455493" w:rsidRPr="00455493" w14:paraId="535052B2" w14:textId="77777777" w:rsidTr="00C57038">
        <w:trPr>
          <w:trHeight w:val="21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2E5C37C7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Autores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22D4A87C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Roger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Yankhel</w:t>
            </w:r>
            <w:proofErr w:type="spellEnd"/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 Jesús Herrera Alcántara</w:t>
            </w:r>
          </w:p>
        </w:tc>
      </w:tr>
      <w:tr w:rsidR="00455493" w:rsidRPr="00455493" w14:paraId="3BBE9419" w14:textId="77777777" w:rsidTr="00C57038">
        <w:trPr>
          <w:trHeight w:val="30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B81529A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Carnés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B4AB2EA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0901-23-2429</w:t>
            </w:r>
          </w:p>
        </w:tc>
      </w:tr>
      <w:tr w:rsidR="001D4B29" w:rsidRPr="001D4B29" w14:paraId="1F0F89D0" w14:textId="77777777" w:rsidTr="00C57038">
        <w:trPr>
          <w:trHeight w:val="72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9445BCD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Descripción del cambio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E827D58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Versión </w:t>
            </w:r>
            <w:r w:rsidR="00485837" w:rsidRPr="00485837">
              <w:rPr>
                <w:rFonts w:cs="Times New Roman"/>
                <w:sz w:val="22"/>
                <w:szCs w:val="20"/>
                <w:lang w:val="es-ES"/>
              </w:rPr>
              <w:t>mejorada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del documento,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 xml:space="preserve"> agregando indicación de que se debe adjuntar certificado oficial de </w:t>
            </w:r>
            <w:proofErr w:type="spellStart"/>
            <w:r w:rsidR="00A37CB4">
              <w:rPr>
                <w:rFonts w:cs="Times New Roman"/>
                <w:sz w:val="22"/>
                <w:szCs w:val="20"/>
                <w:lang w:val="es-ES"/>
              </w:rPr>
              <w:t>Infrestrustura</w:t>
            </w:r>
            <w:proofErr w:type="spellEnd"/>
            <w:r w:rsidR="00A37CB4">
              <w:rPr>
                <w:rFonts w:cs="Times New Roman"/>
                <w:sz w:val="22"/>
                <w:szCs w:val="20"/>
                <w:lang w:val="es-ES"/>
              </w:rPr>
              <w:t>.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>E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>standarizada conforme a la directriz</w:t>
            </w:r>
            <w:r w:rsidR="00C57038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EST-01 del Proyecto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Terminus</w:t>
            </w:r>
            <w:proofErr w:type="spellEnd"/>
            <w:r w:rsidR="00C57038">
              <w:rPr>
                <w:rFonts w:cs="Times New Roman"/>
                <w:sz w:val="22"/>
                <w:szCs w:val="20"/>
                <w:lang w:val="es-ES"/>
              </w:rPr>
              <w:t>.</w:t>
            </w:r>
          </w:p>
        </w:tc>
      </w:tr>
      <w:tr w:rsidR="00D536B3" w:rsidRPr="00455493" w14:paraId="6E8F2DA7" w14:textId="77777777" w:rsidTr="00485837">
        <w:trPr>
          <w:trHeight w:val="48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226B952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Versión/Edición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2A04094" w14:textId="77777777" w:rsidR="00455493" w:rsidRPr="00455493" w:rsidRDefault="00485837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sz w:val="22"/>
                <w:szCs w:val="20"/>
                <w:lang w:val="es-419"/>
              </w:rPr>
              <w:t>V</w:t>
            </w:r>
            <w:r w:rsidR="00C57038">
              <w:rPr>
                <w:rFonts w:cs="Times New Roman"/>
                <w:sz w:val="22"/>
                <w:szCs w:val="20"/>
                <w:lang w:val="es-419"/>
              </w:rPr>
              <w:t xml:space="preserve">. </w:t>
            </w:r>
            <w:r w:rsidRPr="00485837">
              <w:rPr>
                <w:rFonts w:cs="Times New Roman"/>
                <w:sz w:val="22"/>
                <w:szCs w:val="20"/>
                <w:lang w:val="es-419"/>
              </w:rPr>
              <w:t>1.</w:t>
            </w:r>
            <w:r w:rsidR="00422560">
              <w:rPr>
                <w:rFonts w:cs="Times New Roman"/>
                <w:sz w:val="22"/>
                <w:szCs w:val="20"/>
                <w:lang w:val="es-419"/>
              </w:rPr>
              <w:t>4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28DA33AD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versión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5FD3961" w14:textId="77777777" w:rsidR="00455493" w:rsidRPr="00455493" w:rsidRDefault="0042256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14/10/2026</w:t>
            </w:r>
          </w:p>
        </w:tc>
      </w:tr>
      <w:tr w:rsidR="00D536B3" w:rsidRPr="00455493" w14:paraId="38BFD4FB" w14:textId="77777777" w:rsidTr="00485837">
        <w:trPr>
          <w:trHeight w:val="692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5D763B2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Aprobado por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318593D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D536B3">
              <w:rPr>
                <w:rFonts w:cs="Times New Roman"/>
                <w:noProof/>
                <w:sz w:val="22"/>
                <w:szCs w:val="20"/>
                <w:lang w:val="es-419"/>
              </w:rPr>
              <w:drawing>
                <wp:inline distT="0" distB="0" distL="0" distR="0" wp14:anchorId="2F53F0ED" wp14:editId="424E7C2E">
                  <wp:extent cx="1428750" cy="7143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130" cy="71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8244E21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aprobación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3D62114" w14:textId="77777777" w:rsidR="00455493" w:rsidRPr="00455493" w:rsidRDefault="00D536B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15/10/2026</w:t>
            </w:r>
          </w:p>
        </w:tc>
      </w:tr>
      <w:tr w:rsidR="00D536B3" w:rsidRPr="00455493" w14:paraId="6B8D1467" w14:textId="77777777" w:rsidTr="00485837">
        <w:trPr>
          <w:trHeight w:val="47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25A7D6C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lastRenderedPageBreak/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48A62B6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BF9CF16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Número total de páginas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98A5935" w14:textId="3116B012" w:rsidR="00455493" w:rsidRPr="00455493" w:rsidRDefault="0000000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 w:rsidR="00D3628E">
              <w:rPr>
                <w:noProof/>
              </w:rPr>
              <w:t>15</w:t>
            </w:r>
            <w:r>
              <w:fldChar w:fldCharType="end"/>
            </w:r>
          </w:p>
        </w:tc>
      </w:tr>
    </w:tbl>
    <w:p w14:paraId="1E549E91" w14:textId="77777777" w:rsidR="00C57038" w:rsidRDefault="00C57038" w:rsidP="001C46B2">
      <w:pPr>
        <w:spacing w:after="0" w:line="20" w:lineRule="exact"/>
        <w:rPr>
          <w:rFonts w:cs="Times New Roman"/>
          <w:sz w:val="2"/>
          <w:szCs w:val="2"/>
          <w:lang w:val="es-419"/>
        </w:rPr>
      </w:pPr>
      <w:bookmarkStart w:id="0" w:name="FinSolicitud"/>
      <w:bookmarkEnd w:id="0"/>
    </w:p>
    <w:sectPr w:rsidR="00C57038" w:rsidSect="00C57038">
      <w:headerReference w:type="default" r:id="rId32"/>
      <w:footerReference w:type="default" r:id="rId33"/>
      <w:pgSz w:w="12240" w:h="15840"/>
      <w:pgMar w:top="930" w:right="1701" w:bottom="1418" w:left="1418" w:header="709" w:footer="10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593D9" w14:textId="77777777" w:rsidR="00007D1D" w:rsidRDefault="00007D1D" w:rsidP="00AE20FF">
      <w:pPr>
        <w:spacing w:after="0" w:line="240" w:lineRule="auto"/>
      </w:pPr>
      <w:r>
        <w:separator/>
      </w:r>
    </w:p>
  </w:endnote>
  <w:endnote w:type="continuationSeparator" w:id="0">
    <w:p w14:paraId="447674E9" w14:textId="77777777" w:rsidR="00007D1D" w:rsidRDefault="00007D1D" w:rsidP="00AE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5253C" w14:textId="77777777" w:rsidR="00E831DC" w:rsidRPr="00E831DC" w:rsidRDefault="00C57038" w:rsidP="00E831DC">
    <w:pPr>
      <w:pStyle w:val="Piedepgina"/>
      <w:jc w:val="right"/>
      <w:rPr>
        <w:rFonts w:cs="Times New Roman"/>
        <w:b/>
        <w:i/>
        <w:sz w:val="22"/>
      </w:rPr>
    </w:pPr>
    <w:r w:rsidRPr="00C57038">
      <w:rPr>
        <w:rFonts w:cs="Times New Roman"/>
        <w:b/>
        <w:i/>
        <w:sz w:val="22"/>
      </w:rPr>
      <w:t>Solicitud de Revisión del Software</w:t>
    </w:r>
    <w:r>
      <w:rPr>
        <w:rFonts w:cs="Times New Roman"/>
        <w:b/>
        <w:i/>
        <w:sz w:val="22"/>
      </w:rPr>
      <w:t xml:space="preserve"> / PRB-S-001 Versión 1.</w:t>
    </w:r>
    <w:r w:rsidR="00E831DC">
      <w:rPr>
        <w:rFonts w:cs="Times New Roman"/>
        <w:b/>
        <w:i/>
        <w:sz w:val="22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B932D" w14:textId="77777777" w:rsidR="00007D1D" w:rsidRDefault="00007D1D" w:rsidP="00AE20FF">
      <w:pPr>
        <w:spacing w:after="0" w:line="240" w:lineRule="auto"/>
      </w:pPr>
      <w:r>
        <w:separator/>
      </w:r>
    </w:p>
  </w:footnote>
  <w:footnote w:type="continuationSeparator" w:id="0">
    <w:p w14:paraId="48B5BCDF" w14:textId="77777777" w:rsidR="00007D1D" w:rsidRDefault="00007D1D" w:rsidP="00AE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2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100"/>
      <w:gridCol w:w="3200"/>
      <w:gridCol w:w="2600"/>
      <w:gridCol w:w="2221"/>
    </w:tblGrid>
    <w:tr w:rsidR="00092783" w14:paraId="2A87CFE8" w14:textId="77777777">
      <w:trPr>
        <w:trHeight w:val="360"/>
      </w:trPr>
      <w:tc>
        <w:tcPr>
          <w:tcW w:w="1100" w:type="dxa"/>
          <w:vMerge w:val="restart"/>
          <w:vAlign w:val="center"/>
        </w:tcPr>
        <w:p w14:paraId="3230A30F" w14:textId="77777777" w:rsidR="00092783" w:rsidRDefault="00D407A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C3CAE35" wp14:editId="5EF3DAA7">
                <wp:extent cx="533400" cy="533400"/>
                <wp:effectExtent l="0" t="0" r="0" b="0"/>
                <wp:docPr id="10" name="Logo 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 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0" w:type="dxa"/>
          <w:gridSpan w:val="2"/>
          <w:vAlign w:val="center"/>
        </w:tcPr>
        <w:p w14:paraId="0EEC4BA6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Nombre: </w:t>
          </w:r>
          <w:bookmarkStart w:id="1" w:name="_Hlk239624733"/>
          <w:r w:rsidR="00C57038" w:rsidRPr="00C57038">
            <w:rPr>
              <w:rFonts w:cs="Times New Roman"/>
              <w:sz w:val="22"/>
              <w:lang w:val="es-ES"/>
            </w:rPr>
            <w:t>Solicitud de Revisión del Software</w:t>
          </w:r>
          <w:bookmarkEnd w:id="1"/>
        </w:p>
      </w:tc>
      <w:tc>
        <w:tcPr>
          <w:tcW w:w="2221" w:type="dxa"/>
          <w:vAlign w:val="center"/>
        </w:tcPr>
        <w:p w14:paraId="1A1ECC14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Código: </w:t>
          </w:r>
          <w:r>
            <w:rPr>
              <w:rFonts w:cs="Times New Roman"/>
              <w:sz w:val="22"/>
            </w:rPr>
            <w:t>PRB-</w:t>
          </w:r>
          <w:r w:rsidR="00C57038">
            <w:rPr>
              <w:rFonts w:cs="Times New Roman"/>
              <w:sz w:val="22"/>
            </w:rPr>
            <w:t>S</w:t>
          </w:r>
          <w:r>
            <w:rPr>
              <w:rFonts w:cs="Times New Roman"/>
              <w:sz w:val="22"/>
            </w:rPr>
            <w:t>-001</w:t>
          </w:r>
        </w:p>
      </w:tc>
    </w:tr>
    <w:tr w:rsidR="00092783" w14:paraId="556224E6" w14:textId="77777777">
      <w:trPr>
        <w:trHeight w:val="360"/>
      </w:trPr>
      <w:tc>
        <w:tcPr>
          <w:tcW w:w="1100" w:type="dxa"/>
          <w:vMerge/>
        </w:tcPr>
        <w:p w14:paraId="373FAEB1" w14:textId="77777777" w:rsidR="00092783" w:rsidRDefault="00092783">
          <w:pPr>
            <w:pStyle w:val="Encabezado"/>
          </w:pPr>
        </w:p>
      </w:tc>
      <w:tc>
        <w:tcPr>
          <w:tcW w:w="3200" w:type="dxa"/>
          <w:vAlign w:val="center"/>
        </w:tcPr>
        <w:p w14:paraId="211D8F5C" w14:textId="77777777" w:rsidR="00092783" w:rsidRPr="002241B4" w:rsidRDefault="00D407A9">
          <w:pPr>
            <w:pStyle w:val="Encabezado"/>
            <w:rPr>
              <w:rFonts w:cs="Times New Roman"/>
              <w:sz w:val="22"/>
              <w:lang w:val="en-US"/>
            </w:rPr>
          </w:pPr>
          <w:r>
            <w:rPr>
              <w:rFonts w:cs="Times New Roman"/>
              <w:b/>
              <w:sz w:val="22"/>
            </w:rPr>
            <w:t xml:space="preserve">Rige a partir de: </w:t>
          </w:r>
          <w:r w:rsidR="00BD0674" w:rsidRPr="00BD0674">
            <w:rPr>
              <w:rFonts w:cs="Times New Roman"/>
              <w:bCs/>
              <w:sz w:val="22"/>
            </w:rPr>
            <w:t>15/10/2026</w:t>
          </w:r>
        </w:p>
      </w:tc>
      <w:tc>
        <w:tcPr>
          <w:tcW w:w="2600" w:type="dxa"/>
          <w:vAlign w:val="center"/>
        </w:tcPr>
        <w:p w14:paraId="0611907F" w14:textId="77777777" w:rsidR="00092783" w:rsidRDefault="00D407A9">
          <w:pPr>
            <w:pStyle w:val="Encabezado"/>
            <w:jc w:val="center"/>
            <w:rPr>
              <w:rFonts w:cs="Times New Roman"/>
              <w:sz w:val="22"/>
            </w:rPr>
          </w:pPr>
          <w:r>
            <w:rPr>
              <w:rFonts w:cs="Times New Roman"/>
              <w:sz w:val="22"/>
            </w:rPr>
            <w:t xml:space="preserve">Página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PAGE 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1</w:t>
          </w:r>
          <w:r>
            <w:rPr>
              <w:rFonts w:cs="Times New Roman"/>
              <w:sz w:val="22"/>
            </w:rPr>
            <w:fldChar w:fldCharType="end"/>
          </w:r>
          <w:r>
            <w:rPr>
              <w:rFonts w:cs="Times New Roman"/>
              <w:sz w:val="22"/>
            </w:rPr>
            <w:t xml:space="preserve"> de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NUMPAGES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5</w:t>
          </w:r>
          <w:r>
            <w:rPr>
              <w:rFonts w:cs="Times New Roman"/>
              <w:sz w:val="22"/>
            </w:rPr>
            <w:fldChar w:fldCharType="end"/>
          </w:r>
        </w:p>
      </w:tc>
      <w:tc>
        <w:tcPr>
          <w:tcW w:w="2221" w:type="dxa"/>
          <w:vAlign w:val="center"/>
        </w:tcPr>
        <w:p w14:paraId="6AE103F8" w14:textId="77777777" w:rsidR="00092783" w:rsidRDefault="00D407A9">
          <w:pPr>
            <w:pStyle w:val="Encabezado"/>
            <w:jc w:val="center"/>
            <w:rPr>
              <w:rFonts w:cs="Times New Roman"/>
              <w:b/>
              <w:sz w:val="22"/>
            </w:rPr>
          </w:pPr>
          <w:r>
            <w:rPr>
              <w:rFonts w:cs="Times New Roman"/>
              <w:b/>
              <w:sz w:val="22"/>
            </w:rPr>
            <w:t>V1.</w:t>
          </w:r>
          <w:r w:rsidR="00422560">
            <w:rPr>
              <w:rFonts w:cs="Times New Roman"/>
              <w:b/>
              <w:sz w:val="22"/>
            </w:rPr>
            <w:t>4</w:t>
          </w:r>
        </w:p>
      </w:tc>
    </w:tr>
  </w:tbl>
  <w:p w14:paraId="312E634C" w14:textId="77777777" w:rsidR="00C57038" w:rsidRDefault="00C570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1C5A"/>
    <w:multiLevelType w:val="multilevel"/>
    <w:tmpl w:val="E44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A2B5A"/>
    <w:multiLevelType w:val="hybridMultilevel"/>
    <w:tmpl w:val="BBCAB212"/>
    <w:lvl w:ilvl="0" w:tplc="080A000F">
      <w:start w:val="1"/>
      <w:numFmt w:val="decimal"/>
      <w:lvlText w:val="%1."/>
      <w:lvlJc w:val="left"/>
      <w:pPr>
        <w:ind w:left="3552" w:hanging="360"/>
      </w:pPr>
    </w:lvl>
    <w:lvl w:ilvl="1" w:tplc="080A0019" w:tentative="1">
      <w:start w:val="1"/>
      <w:numFmt w:val="lowerLetter"/>
      <w:lvlText w:val="%2."/>
      <w:lvlJc w:val="left"/>
      <w:pPr>
        <w:ind w:left="4272" w:hanging="360"/>
      </w:pPr>
    </w:lvl>
    <w:lvl w:ilvl="2" w:tplc="080A001B" w:tentative="1">
      <w:start w:val="1"/>
      <w:numFmt w:val="lowerRoman"/>
      <w:lvlText w:val="%3."/>
      <w:lvlJc w:val="right"/>
      <w:pPr>
        <w:ind w:left="4992" w:hanging="180"/>
      </w:pPr>
    </w:lvl>
    <w:lvl w:ilvl="3" w:tplc="080A000F" w:tentative="1">
      <w:start w:val="1"/>
      <w:numFmt w:val="decimal"/>
      <w:lvlText w:val="%4."/>
      <w:lvlJc w:val="left"/>
      <w:pPr>
        <w:ind w:left="5712" w:hanging="360"/>
      </w:pPr>
    </w:lvl>
    <w:lvl w:ilvl="4" w:tplc="080A0019" w:tentative="1">
      <w:start w:val="1"/>
      <w:numFmt w:val="lowerLetter"/>
      <w:lvlText w:val="%5."/>
      <w:lvlJc w:val="left"/>
      <w:pPr>
        <w:ind w:left="6432" w:hanging="360"/>
      </w:pPr>
    </w:lvl>
    <w:lvl w:ilvl="5" w:tplc="080A001B" w:tentative="1">
      <w:start w:val="1"/>
      <w:numFmt w:val="lowerRoman"/>
      <w:lvlText w:val="%6."/>
      <w:lvlJc w:val="right"/>
      <w:pPr>
        <w:ind w:left="7152" w:hanging="180"/>
      </w:pPr>
    </w:lvl>
    <w:lvl w:ilvl="6" w:tplc="080A000F" w:tentative="1">
      <w:start w:val="1"/>
      <w:numFmt w:val="decimal"/>
      <w:lvlText w:val="%7."/>
      <w:lvlJc w:val="left"/>
      <w:pPr>
        <w:ind w:left="7872" w:hanging="360"/>
      </w:pPr>
    </w:lvl>
    <w:lvl w:ilvl="7" w:tplc="080A0019" w:tentative="1">
      <w:start w:val="1"/>
      <w:numFmt w:val="lowerLetter"/>
      <w:lvlText w:val="%8."/>
      <w:lvlJc w:val="left"/>
      <w:pPr>
        <w:ind w:left="8592" w:hanging="360"/>
      </w:pPr>
    </w:lvl>
    <w:lvl w:ilvl="8" w:tplc="080A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2" w15:restartNumberingAfterBreak="0">
    <w:nsid w:val="0B6713FD"/>
    <w:multiLevelType w:val="multilevel"/>
    <w:tmpl w:val="F6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B5FAD"/>
    <w:multiLevelType w:val="hybridMultilevel"/>
    <w:tmpl w:val="5ACA76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802FB"/>
    <w:multiLevelType w:val="multilevel"/>
    <w:tmpl w:val="E6B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574363"/>
    <w:multiLevelType w:val="multilevel"/>
    <w:tmpl w:val="E73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C5174E"/>
    <w:multiLevelType w:val="hybridMultilevel"/>
    <w:tmpl w:val="B4FEFF9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33049"/>
    <w:multiLevelType w:val="hybridMultilevel"/>
    <w:tmpl w:val="4AE6A8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D64D7"/>
    <w:multiLevelType w:val="multilevel"/>
    <w:tmpl w:val="BF1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9B30B7"/>
    <w:multiLevelType w:val="hybridMultilevel"/>
    <w:tmpl w:val="45A88CE2"/>
    <w:lvl w:ilvl="0" w:tplc="10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554728532">
    <w:abstractNumId w:val="9"/>
  </w:num>
  <w:num w:numId="2" w16cid:durableId="934169269">
    <w:abstractNumId w:val="1"/>
  </w:num>
  <w:num w:numId="3" w16cid:durableId="324867017">
    <w:abstractNumId w:val="4"/>
  </w:num>
  <w:num w:numId="4" w16cid:durableId="352847732">
    <w:abstractNumId w:val="8"/>
  </w:num>
  <w:num w:numId="5" w16cid:durableId="259291750">
    <w:abstractNumId w:val="2"/>
  </w:num>
  <w:num w:numId="6" w16cid:durableId="418018310">
    <w:abstractNumId w:val="0"/>
  </w:num>
  <w:num w:numId="7" w16cid:durableId="678964245">
    <w:abstractNumId w:val="5"/>
  </w:num>
  <w:num w:numId="8" w16cid:durableId="1540896846">
    <w:abstractNumId w:val="6"/>
  </w:num>
  <w:num w:numId="9" w16cid:durableId="1913194617">
    <w:abstractNumId w:val="7"/>
  </w:num>
  <w:num w:numId="10" w16cid:durableId="1476796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E5"/>
    <w:rsid w:val="00007D1D"/>
    <w:rsid w:val="00054B02"/>
    <w:rsid w:val="00092783"/>
    <w:rsid w:val="000C73EA"/>
    <w:rsid w:val="000E243F"/>
    <w:rsid w:val="000E5D8E"/>
    <w:rsid w:val="00106226"/>
    <w:rsid w:val="00126153"/>
    <w:rsid w:val="0013197F"/>
    <w:rsid w:val="00137EE9"/>
    <w:rsid w:val="00184C1A"/>
    <w:rsid w:val="00191D25"/>
    <w:rsid w:val="00195DBB"/>
    <w:rsid w:val="001B0085"/>
    <w:rsid w:val="001C411B"/>
    <w:rsid w:val="001C4657"/>
    <w:rsid w:val="001C46B2"/>
    <w:rsid w:val="001D3646"/>
    <w:rsid w:val="001D4B29"/>
    <w:rsid w:val="001E0A9E"/>
    <w:rsid w:val="001E1AD7"/>
    <w:rsid w:val="00213834"/>
    <w:rsid w:val="002241B4"/>
    <w:rsid w:val="00243827"/>
    <w:rsid w:val="0024390C"/>
    <w:rsid w:val="00260175"/>
    <w:rsid w:val="00275FF5"/>
    <w:rsid w:val="002952BC"/>
    <w:rsid w:val="002B0EE7"/>
    <w:rsid w:val="002D0EC9"/>
    <w:rsid w:val="002D1B7C"/>
    <w:rsid w:val="002D5487"/>
    <w:rsid w:val="002F64E0"/>
    <w:rsid w:val="00341C21"/>
    <w:rsid w:val="003729BD"/>
    <w:rsid w:val="00374D6C"/>
    <w:rsid w:val="00390D61"/>
    <w:rsid w:val="003A277E"/>
    <w:rsid w:val="003B38C8"/>
    <w:rsid w:val="003B6E92"/>
    <w:rsid w:val="003C2316"/>
    <w:rsid w:val="003F0641"/>
    <w:rsid w:val="00402C1F"/>
    <w:rsid w:val="004106B6"/>
    <w:rsid w:val="00416C17"/>
    <w:rsid w:val="00422560"/>
    <w:rsid w:val="0042435D"/>
    <w:rsid w:val="004402AD"/>
    <w:rsid w:val="00455493"/>
    <w:rsid w:val="0047242F"/>
    <w:rsid w:val="00477DD3"/>
    <w:rsid w:val="00485837"/>
    <w:rsid w:val="00490D03"/>
    <w:rsid w:val="00495712"/>
    <w:rsid w:val="004D402D"/>
    <w:rsid w:val="004F03C3"/>
    <w:rsid w:val="004F451C"/>
    <w:rsid w:val="00521BAA"/>
    <w:rsid w:val="005276E9"/>
    <w:rsid w:val="005445E4"/>
    <w:rsid w:val="00551F1B"/>
    <w:rsid w:val="00556570"/>
    <w:rsid w:val="00557293"/>
    <w:rsid w:val="00561AD5"/>
    <w:rsid w:val="00574FA0"/>
    <w:rsid w:val="0063495F"/>
    <w:rsid w:val="00674CAB"/>
    <w:rsid w:val="006A2613"/>
    <w:rsid w:val="006B0FD1"/>
    <w:rsid w:val="006D3948"/>
    <w:rsid w:val="006E7E62"/>
    <w:rsid w:val="006F70AB"/>
    <w:rsid w:val="007A7054"/>
    <w:rsid w:val="007D5C3B"/>
    <w:rsid w:val="007E2ADA"/>
    <w:rsid w:val="007F17D0"/>
    <w:rsid w:val="007F1FF9"/>
    <w:rsid w:val="007F2455"/>
    <w:rsid w:val="00806AB6"/>
    <w:rsid w:val="008360CA"/>
    <w:rsid w:val="008408C2"/>
    <w:rsid w:val="008527B3"/>
    <w:rsid w:val="00860263"/>
    <w:rsid w:val="00890108"/>
    <w:rsid w:val="008A5CC2"/>
    <w:rsid w:val="008B1E77"/>
    <w:rsid w:val="008B2A8B"/>
    <w:rsid w:val="008B363F"/>
    <w:rsid w:val="008D7181"/>
    <w:rsid w:val="008E329F"/>
    <w:rsid w:val="0090477E"/>
    <w:rsid w:val="00907297"/>
    <w:rsid w:val="00916DB2"/>
    <w:rsid w:val="00935DF1"/>
    <w:rsid w:val="009401DE"/>
    <w:rsid w:val="00940CC1"/>
    <w:rsid w:val="00942320"/>
    <w:rsid w:val="009633E0"/>
    <w:rsid w:val="009849B1"/>
    <w:rsid w:val="00987245"/>
    <w:rsid w:val="00993BB2"/>
    <w:rsid w:val="00993CFA"/>
    <w:rsid w:val="009A0AD9"/>
    <w:rsid w:val="009A3204"/>
    <w:rsid w:val="009A7958"/>
    <w:rsid w:val="009F4710"/>
    <w:rsid w:val="009F63FD"/>
    <w:rsid w:val="00A02A9F"/>
    <w:rsid w:val="00A07D2D"/>
    <w:rsid w:val="00A26284"/>
    <w:rsid w:val="00A37CB4"/>
    <w:rsid w:val="00A45CDB"/>
    <w:rsid w:val="00A533EC"/>
    <w:rsid w:val="00A6687E"/>
    <w:rsid w:val="00A95AD8"/>
    <w:rsid w:val="00AA074D"/>
    <w:rsid w:val="00AB15A0"/>
    <w:rsid w:val="00AB317A"/>
    <w:rsid w:val="00AB5F6A"/>
    <w:rsid w:val="00AC31E7"/>
    <w:rsid w:val="00AC769F"/>
    <w:rsid w:val="00AE20FF"/>
    <w:rsid w:val="00AE25AF"/>
    <w:rsid w:val="00B16103"/>
    <w:rsid w:val="00B545B6"/>
    <w:rsid w:val="00B74AF3"/>
    <w:rsid w:val="00BA6F8A"/>
    <w:rsid w:val="00BC620C"/>
    <w:rsid w:val="00BD0674"/>
    <w:rsid w:val="00BE422B"/>
    <w:rsid w:val="00BE6D64"/>
    <w:rsid w:val="00BF30E5"/>
    <w:rsid w:val="00BF642D"/>
    <w:rsid w:val="00C01DF6"/>
    <w:rsid w:val="00C0257C"/>
    <w:rsid w:val="00C304A7"/>
    <w:rsid w:val="00C57038"/>
    <w:rsid w:val="00C60F5A"/>
    <w:rsid w:val="00C64948"/>
    <w:rsid w:val="00C8158A"/>
    <w:rsid w:val="00C94325"/>
    <w:rsid w:val="00CC033B"/>
    <w:rsid w:val="00CE6EE4"/>
    <w:rsid w:val="00D0407D"/>
    <w:rsid w:val="00D23205"/>
    <w:rsid w:val="00D25AA3"/>
    <w:rsid w:val="00D26D35"/>
    <w:rsid w:val="00D341EB"/>
    <w:rsid w:val="00D3628E"/>
    <w:rsid w:val="00D407A9"/>
    <w:rsid w:val="00D47FF4"/>
    <w:rsid w:val="00D536B3"/>
    <w:rsid w:val="00D66787"/>
    <w:rsid w:val="00D71C6C"/>
    <w:rsid w:val="00D84669"/>
    <w:rsid w:val="00DB067D"/>
    <w:rsid w:val="00DD3BD0"/>
    <w:rsid w:val="00DE75AA"/>
    <w:rsid w:val="00E216BD"/>
    <w:rsid w:val="00E27613"/>
    <w:rsid w:val="00E43C0D"/>
    <w:rsid w:val="00E51AF7"/>
    <w:rsid w:val="00E831DC"/>
    <w:rsid w:val="00E83B37"/>
    <w:rsid w:val="00E90D46"/>
    <w:rsid w:val="00E955C2"/>
    <w:rsid w:val="00EB1638"/>
    <w:rsid w:val="00F04A85"/>
    <w:rsid w:val="00F279A8"/>
    <w:rsid w:val="00F319FC"/>
    <w:rsid w:val="00F34588"/>
    <w:rsid w:val="00F37D9F"/>
    <w:rsid w:val="00F5009C"/>
    <w:rsid w:val="00F746A4"/>
    <w:rsid w:val="00FA48A1"/>
    <w:rsid w:val="00FC0080"/>
    <w:rsid w:val="00FD6545"/>
    <w:rsid w:val="00FD6AF5"/>
    <w:rsid w:val="00FE08A2"/>
    <w:rsid w:val="00FE2DE6"/>
    <w:rsid w:val="00FF0DEC"/>
    <w:rsid w:val="00FF5DF5"/>
    <w:rsid w:val="01B2CDC5"/>
    <w:rsid w:val="02B9A08F"/>
    <w:rsid w:val="149FDA42"/>
    <w:rsid w:val="3B832510"/>
    <w:rsid w:val="6907AC77"/>
    <w:rsid w:val="7268B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05EECE"/>
  <w15:chartTrackingRefBased/>
  <w15:docId w15:val="{75D23E02-095D-4DEA-B445-350FF84B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97F"/>
    <w:pPr>
      <w:spacing w:line="360" w:lineRule="auto"/>
      <w:jc w:val="both"/>
    </w:pPr>
    <w:rPr>
      <w:rFonts w:ascii="Times New Roman" w:hAnsi="Times New Roman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E20F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0F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20FF"/>
  </w:style>
  <w:style w:type="paragraph" w:styleId="Piedepgina">
    <w:name w:val="footer"/>
    <w:basedOn w:val="Normal"/>
    <w:link w:val="Piedepgina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0FF"/>
  </w:style>
  <w:style w:type="paragraph" w:styleId="Ttulo">
    <w:name w:val="Title"/>
    <w:basedOn w:val="Normal"/>
    <w:next w:val="Normal"/>
    <w:link w:val="TtuloCar"/>
    <w:uiPriority w:val="10"/>
    <w:qFormat/>
    <w:rsid w:val="00AE20FF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0F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E20F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E20FF"/>
    <w:rPr>
      <w:rFonts w:ascii="Times New Roman" w:eastAsiaTheme="majorEastAsia" w:hAnsi="Times New Roman" w:cstheme="majorBidi"/>
      <w:b/>
      <w:sz w:val="24"/>
      <w:szCs w:val="26"/>
    </w:rPr>
  </w:style>
  <w:style w:type="table" w:styleId="Tablaconcuadrcula">
    <w:name w:val="Table Grid"/>
    <w:basedOn w:val="Tablanormal"/>
    <w:uiPriority w:val="39"/>
    <w:rsid w:val="00AE2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E1AD7"/>
    <w:rPr>
      <w:color w:val="808080"/>
    </w:rPr>
  </w:style>
  <w:style w:type="paragraph" w:customStyle="1" w:styleId="TableContents">
    <w:name w:val="Table Contents"/>
    <w:basedOn w:val="Normal"/>
    <w:rsid w:val="008408C2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styleId="Sinespaciado">
    <w:name w:val="No Spacing"/>
    <w:uiPriority w:val="1"/>
    <w:qFormat/>
    <w:rsid w:val="00551F1B"/>
    <w:pPr>
      <w:spacing w:after="0" w:line="240" w:lineRule="auto"/>
      <w:jc w:val="both"/>
    </w:pPr>
    <w:rPr>
      <w:rFonts w:ascii="Times New Roman" w:hAnsi="Times New Roman"/>
      <w:sz w:val="24"/>
      <w:lang w:val="es-ES_tradnl"/>
    </w:rPr>
  </w:style>
  <w:style w:type="paragraph" w:styleId="Prrafodelista">
    <w:name w:val="List Paragraph"/>
    <w:basedOn w:val="Normal"/>
    <w:uiPriority w:val="34"/>
    <w:qFormat/>
    <w:rsid w:val="00AB5F6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A3204"/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1C46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6B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D4B2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4B2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4B29"/>
    <w:rPr>
      <w:rFonts w:ascii="Times New Roman" w:hAnsi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4B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4B29"/>
    <w:rPr>
      <w:rFonts w:ascii="Times New Roman" w:hAnsi="Times New Roman"/>
      <w:b/>
      <w:bCs/>
      <w:sz w:val="20"/>
      <w:szCs w:val="20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9B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63F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7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7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53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3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46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6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3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3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8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0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4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8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8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50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4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6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3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8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3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6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8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2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7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8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7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7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80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2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3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1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2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7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2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4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0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3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9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3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6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7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7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6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8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6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6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4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49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6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5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0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8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70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1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6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58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8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3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2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7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9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4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6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9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6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8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3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0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7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5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31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1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2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2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3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4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8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0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4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5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65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7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3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ucid.app/lucidchart/4c15aa15-d0ce-4658-b4a6-733679a023c9/edit?invitationId=inv_54337668-9ff7-486b-83fc-6cd35ac87467&amp;page=7NOCDFfppf7p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umgt.sharepoint.com/:f:/s/ReuninVirtual09019959037AnlisisdeSistemasII/IgAAq4YUsIiwRpPASZo0W3gaAbQr9D_CrnRsvdMwBBwUJCA?e=C8cOyg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erminus.pruebas2026@gmail.com" TargetMode="External"/><Relationship Id="rId24" Type="http://schemas.openxmlformats.org/officeDocument/2006/relationships/image" Target="media/image11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anc\Desktop\Carlos\Analisis%20de%20Sistemas%202\Segundo%20proyecto\Minutas\MinutaModuloDeTrabajo_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A24E38785FA46830D2AC40E080006" ma:contentTypeVersion="15" ma:contentTypeDescription="Create a new document." ma:contentTypeScope="" ma:versionID="5dccfb9168ca0421f9bf3373b8de8bd6">
  <xsd:schema xmlns:xsd="http://www.w3.org/2001/XMLSchema" xmlns:xs="http://www.w3.org/2001/XMLSchema" xmlns:p="http://schemas.microsoft.com/office/2006/metadata/properties" xmlns:ns2="15ef4f8f-ab4e-47a2-8bec-c058aafa9c40" xmlns:ns3="4ab5fc83-c2fe-4c9b-b90f-19c65b9980f1" targetNamespace="http://schemas.microsoft.com/office/2006/metadata/properties" ma:root="true" ma:fieldsID="4d02cd77321785b1c239d5ead4c4e92e" ns2:_="" ns3:_="">
    <xsd:import namespace="15ef4f8f-ab4e-47a2-8bec-c058aafa9c40"/>
    <xsd:import namespace="4ab5fc83-c2fe-4c9b-b90f-19c65b9980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f4f8f-ab4e-47a2-8bec-c058aafa9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24d57b-a5c0-4ddb-ba1d-596196fe1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cha" ma:index="22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5fc83-c2fe-4c9b-b90f-19c65b9980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7a4f43-6667-43ce-933b-65a2fdef2ba1}" ma:internalName="TaxCatchAll" ma:showField="CatchAllData" ma:web="4ab5fc83-c2fe-4c9b-b90f-19c65b9980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b5fc83-c2fe-4c9b-b90f-19c65b9980f1" xsi:nil="true"/>
    <lcf76f155ced4ddcb4097134ff3c332f xmlns="15ef4f8f-ab4e-47a2-8bec-c058aafa9c40">
      <Terms xmlns="http://schemas.microsoft.com/office/infopath/2007/PartnerControls"/>
    </lcf76f155ced4ddcb4097134ff3c332f>
    <fecha xmlns="15ef4f8f-ab4e-47a2-8bec-c058aafa9c40" xsi:nil="true"/>
  </documentManagement>
</p:properties>
</file>

<file path=customXml/itemProps1.xml><?xml version="1.0" encoding="utf-8"?>
<ds:datastoreItem xmlns:ds="http://schemas.openxmlformats.org/officeDocument/2006/customXml" ds:itemID="{DD9A0492-BC09-4A0B-A6DB-FFAC285E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f4f8f-ab4e-47a2-8bec-c058aafa9c40"/>
    <ds:schemaRef ds:uri="4ab5fc83-c2fe-4c9b-b90f-19c65b998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617745-67CA-4D47-B61F-35B2CADABB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C34A58-BFC9-4829-8766-43A5801B89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73D0A5-BCCA-4758-B003-18DC5DDE686A}">
  <ds:schemaRefs>
    <ds:schemaRef ds:uri="http://schemas.microsoft.com/office/2006/metadata/properties"/>
    <ds:schemaRef ds:uri="http://schemas.microsoft.com/office/infopath/2007/PartnerControls"/>
    <ds:schemaRef ds:uri="4ab5fc83-c2fe-4c9b-b90f-19c65b9980f1"/>
    <ds:schemaRef ds:uri="15ef4f8f-ab4e-47a2-8bec-c058aafa9c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MinutaModuloDeTrabajo_1</Template>
  <TotalTime>32</TotalTime>
  <Pages>1</Pages>
  <Words>1064</Words>
  <Characters>5852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Kaminator</dc:creator>
  <cp:keywords/>
  <dc:description/>
  <cp:lastModifiedBy>2215950 - DIEGO FERNANDO SANTIZO SAMAYOA</cp:lastModifiedBy>
  <cp:revision>7</cp:revision>
  <cp:lastPrinted>2026-10-19T02:32:00Z</cp:lastPrinted>
  <dcterms:created xsi:type="dcterms:W3CDTF">2026-10-19T02:04:00Z</dcterms:created>
  <dcterms:modified xsi:type="dcterms:W3CDTF">2026-10-19T02:45:00Z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0x01010049DA24E38785FA46830D2AC40E080006</vt:lpwstr>
  </property>
  <property fmtid="{D5CDD505-2E9C-101B-9397-08002B2CF9AE}" pid="3" name="MediaServiceImageTags">
    <vt:lpwstr/>
  </property>
</Properties>
</file>